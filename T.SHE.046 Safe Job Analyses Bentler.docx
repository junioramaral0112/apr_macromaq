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margin" w:tblpY="-358"/>
        <w:tblW w:w="9666" w:type="dxa"/>
        <w:tblLook w:val="01E0" w:firstRow="1" w:lastRow="1" w:firstColumn="1" w:lastColumn="1" w:noHBand="0" w:noVBand="0"/>
      </w:tblPr>
      <w:tblGrid>
        <w:gridCol w:w="390"/>
        <w:gridCol w:w="2691"/>
        <w:gridCol w:w="4389"/>
        <w:gridCol w:w="2196"/>
      </w:tblGrid>
      <w:tr w:rsidR="00AF421E" w:rsidRPr="00195D8B" w14:paraId="0DA79FBA" w14:textId="77777777" w:rsidTr="000E5942">
        <w:trPr>
          <w:trHeight w:val="983"/>
        </w:trPr>
        <w:tc>
          <w:tcPr>
            <w:tcW w:w="7470" w:type="dxa"/>
            <w:gridSpan w:val="3"/>
          </w:tcPr>
          <w:p w14:paraId="3C7C12B3" w14:textId="77777777" w:rsidR="00683200" w:rsidRPr="00723F8D" w:rsidRDefault="00683200" w:rsidP="00AF421E">
            <w:pPr>
              <w:rPr>
                <w:rFonts w:ascii="Arial" w:hAnsi="Arial"/>
                <w:b/>
                <w:sz w:val="14"/>
                <w:szCs w:val="14"/>
                <w:lang w:val="en-US"/>
              </w:rPr>
            </w:pPr>
          </w:p>
          <w:p w14:paraId="7EE6391C" w14:textId="424F9D9B" w:rsidR="00AF421E" w:rsidRPr="00723F8D" w:rsidRDefault="00CD0928" w:rsidP="00AF421E">
            <w:pPr>
              <w:rPr>
                <w:rFonts w:ascii="Arial" w:hAnsi="Arial"/>
                <w:b/>
                <w:sz w:val="14"/>
                <w:szCs w:val="14"/>
                <w:lang w:val="pt-BR"/>
              </w:rPr>
            </w:pPr>
            <w:r w:rsidRPr="00723F8D">
              <w:rPr>
                <w:rFonts w:ascii="Arial" w:hAnsi="Arial"/>
                <w:b/>
                <w:sz w:val="20"/>
                <w:szCs w:val="20"/>
                <w:lang w:val="pt-BR"/>
              </w:rPr>
              <w:t>Análise d</w:t>
            </w:r>
            <w:r w:rsidR="0010515E" w:rsidRPr="00723F8D">
              <w:rPr>
                <w:rFonts w:ascii="Arial" w:hAnsi="Arial"/>
                <w:b/>
                <w:sz w:val="20"/>
                <w:szCs w:val="20"/>
                <w:lang w:val="pt-BR"/>
              </w:rPr>
              <w:t>e</w:t>
            </w:r>
            <w:r w:rsidRPr="00723F8D">
              <w:rPr>
                <w:rFonts w:ascii="Arial" w:hAnsi="Arial"/>
                <w:b/>
                <w:sz w:val="20"/>
                <w:szCs w:val="20"/>
                <w:lang w:val="pt-BR"/>
              </w:rPr>
              <w:t xml:space="preserve"> trabalho</w:t>
            </w:r>
            <w:r w:rsidR="0010515E" w:rsidRPr="00723F8D">
              <w:rPr>
                <w:rFonts w:ascii="Arial" w:hAnsi="Arial"/>
                <w:b/>
                <w:sz w:val="20"/>
                <w:szCs w:val="20"/>
                <w:lang w:val="pt-BR"/>
              </w:rPr>
              <w:t xml:space="preserve"> Seguro</w:t>
            </w:r>
            <w:r w:rsidR="00AF421E" w:rsidRPr="00723F8D">
              <w:rPr>
                <w:rFonts w:ascii="Arial" w:hAnsi="Arial"/>
                <w:b/>
                <w:sz w:val="14"/>
                <w:szCs w:val="14"/>
                <w:lang w:val="pt-BR"/>
              </w:rPr>
              <w:t xml:space="preserve"> – </w:t>
            </w:r>
            <w:r w:rsidR="00723F8D" w:rsidRPr="00723F8D">
              <w:rPr>
                <w:rFonts w:ascii="Arial" w:hAnsi="Arial"/>
                <w:b/>
                <w:sz w:val="14"/>
                <w:szCs w:val="14"/>
                <w:lang w:val="pt-BR"/>
              </w:rPr>
              <w:t xml:space="preserve">Permissão De Trabalho Para Trabalhos Especiais E Contratados </w:t>
            </w:r>
          </w:p>
          <w:p w14:paraId="6129F070" w14:textId="77777777" w:rsidR="00CD0928" w:rsidRPr="00392426" w:rsidRDefault="0010515E" w:rsidP="00A577E8">
            <w:pPr>
              <w:rPr>
                <w:rFonts w:ascii="Arial" w:hAnsi="Arial" w:cs="Arial"/>
                <w:noProof/>
                <w:sz w:val="12"/>
                <w:szCs w:val="12"/>
                <w:lang w:val="pt-BR"/>
              </w:rPr>
            </w:pPr>
            <w:r w:rsidRPr="00392426">
              <w:rPr>
                <w:rFonts w:ascii="Arial" w:hAnsi="Arial" w:cs="Arial"/>
                <w:b/>
                <w:noProof/>
                <w:sz w:val="12"/>
                <w:szCs w:val="12"/>
                <w:lang w:val="pt-BR"/>
              </w:rPr>
              <w:t xml:space="preserve">Análise de Trabalho Seguro </w:t>
            </w:r>
            <w:r w:rsidR="00CD0928" w:rsidRPr="00392426">
              <w:rPr>
                <w:rFonts w:ascii="Arial" w:hAnsi="Arial" w:cs="Arial"/>
                <w:b/>
                <w:noProof/>
                <w:sz w:val="12"/>
                <w:szCs w:val="12"/>
                <w:lang w:val="pt-BR"/>
              </w:rPr>
              <w:t>(A</w:t>
            </w:r>
            <w:r w:rsidRPr="00392426">
              <w:rPr>
                <w:rFonts w:ascii="Arial" w:hAnsi="Arial" w:cs="Arial"/>
                <w:b/>
                <w:noProof/>
                <w:sz w:val="12"/>
                <w:szCs w:val="12"/>
                <w:lang w:val="pt-BR"/>
              </w:rPr>
              <w:t>TS</w:t>
            </w:r>
            <w:r w:rsidR="00CD0928" w:rsidRPr="00392426">
              <w:rPr>
                <w:rFonts w:ascii="Arial" w:hAnsi="Arial" w:cs="Arial"/>
                <w:b/>
                <w:noProof/>
                <w:sz w:val="12"/>
                <w:szCs w:val="12"/>
                <w:lang w:val="pt-BR"/>
              </w:rPr>
              <w:t>)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: Usado para trabalhos onde há uma necessidade de </w:t>
            </w:r>
            <w:r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analise 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para determinar o risco. Qualquer um pode pedir </w:t>
            </w:r>
            <w:r w:rsidR="00C0151F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um</w:t>
            </w:r>
            <w:r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a ATS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 baseado na situação </w:t>
            </w:r>
            <w:r w:rsidR="00C0151F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corrente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. Se </w:t>
            </w:r>
            <w:r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houver mudança na atividade, 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deve haver uma nova revisão</w:t>
            </w:r>
            <w:r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 da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 </w:t>
            </w:r>
            <w:r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ATS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. </w:t>
            </w:r>
            <w:r w:rsidR="00C0151F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Uma 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nova revisão d</w:t>
            </w:r>
            <w:r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a 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A</w:t>
            </w:r>
            <w:r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TS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 </w:t>
            </w:r>
            <w:r w:rsidR="00C0151F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deverá ser feira se houver 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 envolvimento de (novos) funcionários no trabalho. Os formulários serão arquivados por um período mínimo de uma semana após a conclusão das </w:t>
            </w:r>
            <w:r w:rsidR="00A577E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atividades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.</w:t>
            </w:r>
          </w:p>
          <w:p w14:paraId="2F752405" w14:textId="512A903A" w:rsidR="00A577E8" w:rsidRPr="00A577E8" w:rsidRDefault="00A577E8" w:rsidP="00A577E8">
            <w:pPr>
              <w:rPr>
                <w:rFonts w:ascii="Arial" w:hAnsi="Arial" w:cs="Arial"/>
                <w:noProof/>
                <w:color w:val="FF0000"/>
                <w:sz w:val="12"/>
                <w:szCs w:val="12"/>
                <w:lang w:val="pt-BR"/>
              </w:rPr>
            </w:pPr>
          </w:p>
        </w:tc>
        <w:tc>
          <w:tcPr>
            <w:tcW w:w="2196" w:type="dxa"/>
          </w:tcPr>
          <w:p w14:paraId="3BF3A903" w14:textId="353B2874" w:rsidR="00AF421E" w:rsidRPr="00723F8D" w:rsidRDefault="00392426" w:rsidP="00D521BA">
            <w:pPr>
              <w:rPr>
                <w:noProof/>
                <w:lang w:val="pt-BR"/>
              </w:rPr>
            </w:pPr>
            <w:r>
              <w:rPr>
                <w:rFonts w:ascii="Roboto" w:hAnsi="Roboto"/>
                <w:noProof/>
                <w:sz w:val="16"/>
                <w:szCs w:val="16"/>
                <w:lang w:eastAsia="en-GB"/>
              </w:rPr>
              <w:drawing>
                <wp:anchor distT="0" distB="0" distL="114300" distR="114300" simplePos="0" relativeHeight="251663872" behindDoc="0" locked="0" layoutInCell="1" allowOverlap="1" wp14:anchorId="6AACBE05" wp14:editId="69640C35">
                  <wp:simplePos x="0" y="0"/>
                  <wp:positionH relativeFrom="column">
                    <wp:posOffset>-19050</wp:posOffset>
                  </wp:positionH>
                  <wp:positionV relativeFrom="page">
                    <wp:posOffset>212090</wp:posOffset>
                  </wp:positionV>
                  <wp:extent cx="1256400" cy="349200"/>
                  <wp:effectExtent l="0" t="0" r="1270" b="0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400" cy="34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F421E" w:rsidRPr="00CD0928">
              <w:rPr>
                <w:noProof/>
                <w:lang w:val="pt-BR"/>
              </w:rPr>
              <w:t xml:space="preserve">  </w:t>
            </w:r>
          </w:p>
        </w:tc>
      </w:tr>
      <w:tr w:rsidR="00723F8D" w:rsidRPr="00DB40F8" w14:paraId="0E1B3C44" w14:textId="77777777" w:rsidTr="00DB40F8">
        <w:trPr>
          <w:trHeight w:val="567"/>
        </w:trPr>
        <w:tc>
          <w:tcPr>
            <w:tcW w:w="390" w:type="dxa"/>
            <w:vMerge w:val="restart"/>
          </w:tcPr>
          <w:p w14:paraId="0AAAB763" w14:textId="77777777" w:rsidR="00723F8D" w:rsidRPr="0085729B" w:rsidRDefault="00723F8D" w:rsidP="00F20E4C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3CD1E0C2" w14:textId="5249F8D3" w:rsidR="00723F8D" w:rsidRPr="00723F8D" w:rsidRDefault="00723F8D" w:rsidP="00FA2857">
            <w:pPr>
              <w:rPr>
                <w:rFonts w:ascii="Arial" w:hAnsi="Arial"/>
                <w:b/>
                <w:sz w:val="16"/>
                <w:szCs w:val="20"/>
                <w:lang w:val="pt-BR"/>
              </w:rPr>
            </w:pPr>
            <w:r w:rsidRPr="002F37A1">
              <w:rPr>
                <w:rFonts w:ascii="Arial" w:hAnsi="Arial"/>
                <w:b/>
                <w:sz w:val="16"/>
                <w:szCs w:val="20"/>
                <w:lang w:val="en-US"/>
              </w:rPr>
              <w:t>1</w:t>
            </w:r>
          </w:p>
        </w:tc>
        <w:tc>
          <w:tcPr>
            <w:tcW w:w="2691" w:type="dxa"/>
            <w:vAlign w:val="center"/>
          </w:tcPr>
          <w:p w14:paraId="2DA5D0D5" w14:textId="539D2A7B" w:rsidR="00723F8D" w:rsidRPr="000E5942" w:rsidRDefault="00723F8D" w:rsidP="00723F8D">
            <w:pPr>
              <w:rPr>
                <w:rFonts w:ascii="Arial" w:hAnsi="Arial"/>
                <w:b/>
                <w:sz w:val="18"/>
                <w:szCs w:val="18"/>
                <w:lang w:val="en-US"/>
              </w:rPr>
            </w:pPr>
            <w:proofErr w:type="spellStart"/>
            <w:r w:rsidRPr="000E5942">
              <w:rPr>
                <w:rFonts w:ascii="Arial" w:hAnsi="Arial"/>
                <w:b/>
                <w:sz w:val="18"/>
                <w:szCs w:val="18"/>
                <w:lang w:val="en-US"/>
              </w:rPr>
              <w:t>Contratada</w:t>
            </w:r>
            <w:proofErr w:type="spellEnd"/>
            <w:r w:rsidRPr="000E5942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6585" w:type="dxa"/>
            <w:gridSpan w:val="2"/>
            <w:vAlign w:val="center"/>
          </w:tcPr>
          <w:p w14:paraId="24A27299" w14:textId="43BC98B5" w:rsidR="00723F8D" w:rsidRPr="000E5942" w:rsidRDefault="00723F8D" w:rsidP="00AF421E">
            <w:pPr>
              <w:rPr>
                <w:rFonts w:ascii="Arial" w:hAnsi="Arial"/>
                <w:sz w:val="18"/>
                <w:szCs w:val="18"/>
                <w:lang w:val="pt-BR"/>
              </w:rPr>
            </w:pPr>
            <w:r w:rsidRPr="000E5942">
              <w:rPr>
                <w:rFonts w:ascii="Arial" w:hAnsi="Arial"/>
                <w:sz w:val="18"/>
                <w:szCs w:val="18"/>
                <w:lang w:val="pt-BR"/>
              </w:rPr>
              <w:t xml:space="preserve">Apenas quando o </w:t>
            </w:r>
            <w:r w:rsidR="00583D65" w:rsidRPr="000E5942">
              <w:rPr>
                <w:rFonts w:ascii="Arial" w:hAnsi="Arial"/>
                <w:sz w:val="18"/>
                <w:szCs w:val="18"/>
                <w:lang w:val="pt-BR"/>
              </w:rPr>
              <w:t>t</w:t>
            </w:r>
            <w:r w:rsidRPr="000E5942">
              <w:rPr>
                <w:rFonts w:ascii="Arial" w:hAnsi="Arial"/>
                <w:sz w:val="18"/>
                <w:szCs w:val="18"/>
                <w:lang w:val="pt-BR"/>
              </w:rPr>
              <w:t>rabalho for realizado por terceiros</w:t>
            </w:r>
          </w:p>
          <w:p w14:paraId="4D493FA3" w14:textId="11FFDA19" w:rsidR="00DB40F8" w:rsidRPr="000E5942" w:rsidRDefault="005A7D40" w:rsidP="00AF421E">
            <w:pPr>
              <w:rPr>
                <w:rFonts w:ascii="Arial" w:hAnsi="Arial"/>
                <w:i/>
                <w:iCs/>
                <w:sz w:val="18"/>
                <w:szCs w:val="18"/>
                <w:lang w:val="pt-BR"/>
              </w:rPr>
            </w:pPr>
            <w:r w:rsidRPr="000E5942">
              <w:rPr>
                <w:rFonts w:ascii="Arial" w:hAnsi="Arial"/>
                <w:i/>
                <w:iCs/>
                <w:sz w:val="18"/>
                <w:szCs w:val="18"/>
              </w:rPr>
              <w:t>{{CONTRATADA}}</w:t>
            </w:r>
          </w:p>
        </w:tc>
      </w:tr>
      <w:tr w:rsidR="00723F8D" w14:paraId="1AFDA23A" w14:textId="77777777" w:rsidTr="000E5942">
        <w:trPr>
          <w:trHeight w:val="449"/>
        </w:trPr>
        <w:tc>
          <w:tcPr>
            <w:tcW w:w="390" w:type="dxa"/>
            <w:vMerge/>
          </w:tcPr>
          <w:p w14:paraId="16977350" w14:textId="10F7BA17" w:rsidR="00723F8D" w:rsidRPr="00723F8D" w:rsidRDefault="00723F8D" w:rsidP="00F20E4C">
            <w:pPr>
              <w:rPr>
                <w:b/>
                <w:noProof/>
                <w:lang w:val="pt-BR"/>
              </w:rPr>
            </w:pPr>
          </w:p>
        </w:tc>
        <w:tc>
          <w:tcPr>
            <w:tcW w:w="2691" w:type="dxa"/>
            <w:vAlign w:val="center"/>
          </w:tcPr>
          <w:p w14:paraId="4B2F8420" w14:textId="77777777" w:rsidR="00723F8D" w:rsidRPr="000E5942" w:rsidRDefault="00723F8D" w:rsidP="00AF421E">
            <w:pPr>
              <w:rPr>
                <w:b/>
                <w:noProof/>
                <w:sz w:val="18"/>
                <w:szCs w:val="18"/>
                <w:lang w:val="en-GB"/>
              </w:rPr>
            </w:pPr>
            <w:r w:rsidRPr="000E5942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Local de </w:t>
            </w:r>
            <w:proofErr w:type="spellStart"/>
            <w:r w:rsidRPr="000E5942">
              <w:rPr>
                <w:rFonts w:ascii="Arial" w:hAnsi="Arial"/>
                <w:b/>
                <w:sz w:val="18"/>
                <w:szCs w:val="18"/>
                <w:lang w:val="en-US"/>
              </w:rPr>
              <w:t>trabalho</w:t>
            </w:r>
            <w:proofErr w:type="spellEnd"/>
          </w:p>
        </w:tc>
        <w:tc>
          <w:tcPr>
            <w:tcW w:w="6585" w:type="dxa"/>
            <w:gridSpan w:val="2"/>
            <w:vAlign w:val="center"/>
          </w:tcPr>
          <w:p w14:paraId="0C510370" w14:textId="567FDBA3" w:rsidR="00723F8D" w:rsidRPr="000E5942" w:rsidRDefault="005A7D40" w:rsidP="00DB40F8">
            <w:pPr>
              <w:rPr>
                <w:rFonts w:ascii="Arial" w:hAnsi="Arial" w:cs="Arial"/>
                <w:i/>
                <w:iCs/>
                <w:noProof/>
                <w:sz w:val="18"/>
                <w:szCs w:val="18"/>
                <w:lang w:val="en-GB"/>
              </w:rPr>
            </w:pPr>
            <w:r w:rsidRPr="000E5942">
              <w:rPr>
                <w:rFonts w:ascii="Arial" w:hAnsi="Arial" w:cs="Arial"/>
                <w:i/>
                <w:iCs/>
                <w:noProof/>
                <w:sz w:val="18"/>
                <w:szCs w:val="18"/>
              </w:rPr>
              <w:t>{{LOCAL}}</w:t>
            </w:r>
          </w:p>
        </w:tc>
      </w:tr>
      <w:tr w:rsidR="00723F8D" w14:paraId="12C24B9A" w14:textId="77777777" w:rsidTr="00DB40F8">
        <w:trPr>
          <w:trHeight w:val="567"/>
        </w:trPr>
        <w:tc>
          <w:tcPr>
            <w:tcW w:w="390" w:type="dxa"/>
            <w:vMerge/>
          </w:tcPr>
          <w:p w14:paraId="0F4549F0" w14:textId="77777777" w:rsidR="00723F8D" w:rsidRDefault="00723F8D" w:rsidP="00766EAF">
            <w:pPr>
              <w:rPr>
                <w:noProof/>
                <w:lang w:val="en-GB"/>
              </w:rPr>
            </w:pPr>
          </w:p>
        </w:tc>
        <w:tc>
          <w:tcPr>
            <w:tcW w:w="2691" w:type="dxa"/>
            <w:vAlign w:val="center"/>
          </w:tcPr>
          <w:p w14:paraId="52A2E42D" w14:textId="740ADB66" w:rsidR="00723F8D" w:rsidRPr="000E5942" w:rsidRDefault="00723F8D" w:rsidP="00DB40F8">
            <w:pPr>
              <w:rPr>
                <w:rFonts w:ascii="Arial" w:hAnsi="Arial"/>
                <w:b/>
                <w:sz w:val="18"/>
                <w:szCs w:val="18"/>
                <w:lang w:val="en-US"/>
              </w:rPr>
            </w:pPr>
            <w:proofErr w:type="spellStart"/>
            <w:r w:rsidRPr="000E5942">
              <w:rPr>
                <w:rFonts w:ascii="Arial" w:hAnsi="Arial"/>
                <w:b/>
                <w:sz w:val="18"/>
                <w:szCs w:val="18"/>
                <w:lang w:val="en-US"/>
              </w:rPr>
              <w:t>Área</w:t>
            </w:r>
            <w:proofErr w:type="spellEnd"/>
            <w:r w:rsidRPr="000E5942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6585" w:type="dxa"/>
            <w:gridSpan w:val="2"/>
            <w:vAlign w:val="center"/>
          </w:tcPr>
          <w:p w14:paraId="4E18733B" w14:textId="77777777" w:rsidR="00723F8D" w:rsidRPr="000E5942" w:rsidRDefault="00723F8D" w:rsidP="00766EAF">
            <w:pPr>
              <w:rPr>
                <w:noProof/>
                <w:sz w:val="18"/>
                <w:szCs w:val="18"/>
                <w:lang w:val="pt-BR"/>
              </w:rPr>
            </w:pPr>
            <w:r w:rsidRPr="000E5942">
              <w:rPr>
                <w:rFonts w:ascii="Arial" w:hAnsi="Arial"/>
                <w:sz w:val="18"/>
                <w:szCs w:val="18"/>
                <w:lang w:val="pt-BR"/>
              </w:rPr>
              <w:t xml:space="preserve"> A área em torno do local de trabalho:</w:t>
            </w:r>
          </w:p>
          <w:p w14:paraId="548BD048" w14:textId="268F75FE" w:rsidR="00723F8D" w:rsidRPr="000E5942" w:rsidRDefault="005615AB" w:rsidP="00DB40F8">
            <w:pPr>
              <w:rPr>
                <w:rFonts w:ascii="Arial" w:hAnsi="Arial" w:cs="Arial"/>
                <w:i/>
                <w:iCs/>
                <w:noProof/>
                <w:sz w:val="18"/>
                <w:szCs w:val="18"/>
                <w:lang w:val="en-GB"/>
              </w:rPr>
            </w:pPr>
            <w:r w:rsidRPr="000E5942">
              <w:rPr>
                <w:rFonts w:ascii="Arial" w:hAnsi="Arial" w:cs="Arial"/>
                <w:i/>
                <w:iCs/>
                <w:noProof/>
                <w:sz w:val="18"/>
                <w:szCs w:val="18"/>
              </w:rPr>
              <w:t>{{AREA}}</w:t>
            </w:r>
          </w:p>
        </w:tc>
      </w:tr>
      <w:tr w:rsidR="00F11269" w:rsidRPr="00195D8B" w14:paraId="04B3E91B" w14:textId="77777777" w:rsidTr="00DB40F8">
        <w:trPr>
          <w:trHeight w:val="567"/>
        </w:trPr>
        <w:tc>
          <w:tcPr>
            <w:tcW w:w="390" w:type="dxa"/>
            <w:vMerge w:val="restart"/>
          </w:tcPr>
          <w:p w14:paraId="42DB0692" w14:textId="77777777" w:rsidR="003A4D6F" w:rsidRDefault="003A4D6F" w:rsidP="00766EAF">
            <w:pPr>
              <w:rPr>
                <w:rFonts w:ascii="Arial" w:hAnsi="Arial"/>
                <w:sz w:val="16"/>
                <w:szCs w:val="20"/>
                <w:lang w:val="en-US"/>
              </w:rPr>
            </w:pPr>
          </w:p>
          <w:p w14:paraId="6797EEA5" w14:textId="77777777" w:rsidR="00F11269" w:rsidRPr="002F37A1" w:rsidRDefault="00F11269" w:rsidP="00766EAF">
            <w:pPr>
              <w:rPr>
                <w:b/>
                <w:noProof/>
                <w:lang w:val="en-GB"/>
              </w:rPr>
            </w:pPr>
            <w:r w:rsidRPr="002F37A1">
              <w:rPr>
                <w:rFonts w:ascii="Arial" w:hAnsi="Arial"/>
                <w:b/>
                <w:sz w:val="16"/>
                <w:szCs w:val="20"/>
                <w:lang w:val="en-US"/>
              </w:rPr>
              <w:t>2</w:t>
            </w:r>
          </w:p>
        </w:tc>
        <w:tc>
          <w:tcPr>
            <w:tcW w:w="2691" w:type="dxa"/>
            <w:vAlign w:val="center"/>
          </w:tcPr>
          <w:p w14:paraId="057BAF9D" w14:textId="5F8FC320" w:rsidR="00F11269" w:rsidRPr="000E5942" w:rsidRDefault="00A577E8" w:rsidP="00DB40F8">
            <w:pPr>
              <w:rPr>
                <w:rFonts w:ascii="Arial" w:hAnsi="Arial"/>
                <w:b/>
                <w:sz w:val="18"/>
                <w:szCs w:val="18"/>
                <w:lang w:val="en-US"/>
              </w:rPr>
            </w:pPr>
            <w:proofErr w:type="spellStart"/>
            <w:r w:rsidRPr="000E5942">
              <w:rPr>
                <w:rFonts w:ascii="Arial" w:hAnsi="Arial"/>
                <w:b/>
                <w:sz w:val="18"/>
                <w:szCs w:val="18"/>
                <w:lang w:val="en-US"/>
              </w:rPr>
              <w:t>Atividade</w:t>
            </w:r>
            <w:proofErr w:type="spellEnd"/>
          </w:p>
        </w:tc>
        <w:tc>
          <w:tcPr>
            <w:tcW w:w="6585" w:type="dxa"/>
            <w:gridSpan w:val="2"/>
            <w:vAlign w:val="center"/>
          </w:tcPr>
          <w:p w14:paraId="750CBCCD" w14:textId="367EF42C" w:rsidR="00F11269" w:rsidRPr="000E5942" w:rsidRDefault="005A7D40" w:rsidP="00766EAF">
            <w:pPr>
              <w:rPr>
                <w:rFonts w:ascii="Arial" w:hAnsi="Arial" w:cs="Arial"/>
                <w:i/>
                <w:iCs/>
                <w:noProof/>
                <w:sz w:val="18"/>
                <w:szCs w:val="18"/>
                <w:lang w:val="pt-BR"/>
              </w:rPr>
            </w:pPr>
            <w:r w:rsidRPr="000E5942">
              <w:rPr>
                <w:rFonts w:ascii="Arial" w:hAnsi="Arial" w:cs="Arial"/>
                <w:i/>
                <w:iCs/>
                <w:noProof/>
                <w:sz w:val="18"/>
                <w:szCs w:val="18"/>
              </w:rPr>
              <w:t>{{A</w:t>
            </w:r>
            <w:r w:rsidR="005615AB">
              <w:rPr>
                <w:rFonts w:ascii="Arial" w:hAnsi="Arial" w:cs="Arial"/>
                <w:i/>
                <w:iCs/>
                <w:noProof/>
                <w:sz w:val="18"/>
                <w:szCs w:val="18"/>
              </w:rPr>
              <w:t>TIVIDADE</w:t>
            </w:r>
            <w:r w:rsidRPr="000E5942">
              <w:rPr>
                <w:rFonts w:ascii="Arial" w:hAnsi="Arial" w:cs="Arial"/>
                <w:i/>
                <w:iCs/>
                <w:noProof/>
                <w:sz w:val="18"/>
                <w:szCs w:val="18"/>
              </w:rPr>
              <w:t>}}</w:t>
            </w:r>
          </w:p>
        </w:tc>
      </w:tr>
      <w:tr w:rsidR="00F11269" w14:paraId="6A321F33" w14:textId="77777777" w:rsidTr="00DB40F8">
        <w:trPr>
          <w:trHeight w:val="567"/>
        </w:trPr>
        <w:tc>
          <w:tcPr>
            <w:tcW w:w="390" w:type="dxa"/>
            <w:vMerge/>
          </w:tcPr>
          <w:p w14:paraId="05026231" w14:textId="77777777" w:rsidR="00F11269" w:rsidRPr="00327648" w:rsidRDefault="00F11269" w:rsidP="00766EAF">
            <w:pPr>
              <w:rPr>
                <w:noProof/>
                <w:lang w:val="pt-BR"/>
              </w:rPr>
            </w:pPr>
          </w:p>
        </w:tc>
        <w:tc>
          <w:tcPr>
            <w:tcW w:w="2691" w:type="dxa"/>
            <w:vAlign w:val="center"/>
          </w:tcPr>
          <w:p w14:paraId="38829A41" w14:textId="293D9232" w:rsidR="00F11269" w:rsidRPr="000E5942" w:rsidRDefault="00CD0928" w:rsidP="00DB40F8">
            <w:pPr>
              <w:rPr>
                <w:rFonts w:ascii="Arial" w:hAnsi="Arial"/>
                <w:b/>
                <w:sz w:val="18"/>
                <w:szCs w:val="18"/>
                <w:lang w:val="en-US"/>
              </w:rPr>
            </w:pPr>
            <w:proofErr w:type="spellStart"/>
            <w:r w:rsidRPr="000E5942">
              <w:rPr>
                <w:rFonts w:ascii="Arial" w:hAnsi="Arial"/>
                <w:b/>
                <w:sz w:val="18"/>
                <w:szCs w:val="18"/>
                <w:lang w:val="en-US"/>
              </w:rPr>
              <w:t>Processo</w:t>
            </w:r>
            <w:proofErr w:type="spellEnd"/>
          </w:p>
        </w:tc>
        <w:tc>
          <w:tcPr>
            <w:tcW w:w="6585" w:type="dxa"/>
            <w:gridSpan w:val="2"/>
            <w:vAlign w:val="center"/>
          </w:tcPr>
          <w:p w14:paraId="09A71736" w14:textId="3DF98831" w:rsidR="00F11269" w:rsidRPr="000E5942" w:rsidRDefault="005A7D40" w:rsidP="00DB40F8">
            <w:pPr>
              <w:rPr>
                <w:rFonts w:ascii="Arial" w:hAnsi="Arial" w:cs="Arial"/>
                <w:i/>
                <w:iCs/>
                <w:noProof/>
                <w:sz w:val="18"/>
                <w:szCs w:val="18"/>
                <w:lang w:val="en-GB"/>
              </w:rPr>
            </w:pPr>
            <w:r w:rsidRPr="000E5942">
              <w:rPr>
                <w:rFonts w:ascii="Arial" w:hAnsi="Arial" w:cs="Arial"/>
                <w:i/>
                <w:iCs/>
                <w:noProof/>
                <w:sz w:val="18"/>
                <w:szCs w:val="18"/>
              </w:rPr>
              <w:t>{{PROCESSO}}</w:t>
            </w:r>
          </w:p>
        </w:tc>
      </w:tr>
    </w:tbl>
    <w:tbl>
      <w:tblPr>
        <w:tblStyle w:val="Tabelacomgrade"/>
        <w:tblW w:w="9668" w:type="dxa"/>
        <w:tblLook w:val="01E0" w:firstRow="1" w:lastRow="1" w:firstColumn="1" w:lastColumn="1" w:noHBand="0" w:noVBand="0"/>
      </w:tblPr>
      <w:tblGrid>
        <w:gridCol w:w="312"/>
        <w:gridCol w:w="2483"/>
        <w:gridCol w:w="2835"/>
        <w:gridCol w:w="2834"/>
        <w:gridCol w:w="1204"/>
      </w:tblGrid>
      <w:tr w:rsidR="00F11269" w:rsidRPr="0010515E" w14:paraId="2FC0BA95" w14:textId="77777777" w:rsidTr="002C5A3B">
        <w:trPr>
          <w:trHeight w:val="262"/>
        </w:trPr>
        <w:tc>
          <w:tcPr>
            <w:tcW w:w="2795" w:type="dxa"/>
            <w:gridSpan w:val="2"/>
          </w:tcPr>
          <w:p w14:paraId="1FE3C44A" w14:textId="77777777" w:rsidR="00F11269" w:rsidRPr="00307112" w:rsidRDefault="00F11269" w:rsidP="00F112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 w:themeColor="text1"/>
                <w:sz w:val="12"/>
                <w:szCs w:val="12"/>
                <w:lang w:val="pt-BR"/>
              </w:rPr>
            </w:pPr>
          </w:p>
          <w:p w14:paraId="7FEE1FC6" w14:textId="77777777" w:rsidR="00CD0928" w:rsidRPr="00307112" w:rsidRDefault="00CD0928" w:rsidP="00CD0928">
            <w:pPr>
              <w:rPr>
                <w:rFonts w:ascii="Arial" w:hAnsi="Arial"/>
                <w:b/>
                <w:color w:val="000000" w:themeColor="text1"/>
                <w:sz w:val="16"/>
                <w:szCs w:val="20"/>
                <w:lang w:val="pt-BR"/>
              </w:rPr>
            </w:pPr>
            <w:r w:rsidRPr="00307112">
              <w:rPr>
                <w:rFonts w:ascii="Arial" w:hAnsi="Arial"/>
                <w:b/>
                <w:color w:val="000000" w:themeColor="text1"/>
                <w:sz w:val="16"/>
                <w:szCs w:val="20"/>
                <w:lang w:val="pt-BR"/>
              </w:rPr>
              <w:t>TAREFAS DE TRABALHO (PASSO A PASSO)</w:t>
            </w:r>
          </w:p>
          <w:p w14:paraId="6D45E769" w14:textId="7195DAC2" w:rsidR="00CD0928" w:rsidRPr="00307112" w:rsidRDefault="00CD0928" w:rsidP="00A577E8">
            <w:pPr>
              <w:rPr>
                <w:rFonts w:ascii="Arial" w:hAnsi="Arial"/>
                <w:color w:val="000000" w:themeColor="text1"/>
                <w:sz w:val="12"/>
                <w:szCs w:val="12"/>
                <w:lang w:val="pt-BR"/>
              </w:rPr>
            </w:pPr>
          </w:p>
        </w:tc>
        <w:tc>
          <w:tcPr>
            <w:tcW w:w="2835" w:type="dxa"/>
          </w:tcPr>
          <w:p w14:paraId="2DCBAA58" w14:textId="77777777" w:rsidR="00F11269" w:rsidRPr="00307112" w:rsidRDefault="00F11269" w:rsidP="00F112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 w:themeColor="text1"/>
                <w:sz w:val="12"/>
                <w:szCs w:val="12"/>
                <w:lang w:val="pt-BR"/>
              </w:rPr>
            </w:pPr>
          </w:p>
          <w:p w14:paraId="7952CDE7" w14:textId="77777777" w:rsidR="00CD0928" w:rsidRPr="00307112" w:rsidRDefault="00CD0928" w:rsidP="00CD0928">
            <w:pPr>
              <w:rPr>
                <w:rFonts w:ascii="Arial" w:hAnsi="Arial"/>
                <w:color w:val="000000" w:themeColor="text1"/>
                <w:sz w:val="16"/>
                <w:szCs w:val="20"/>
                <w:lang w:val="pt-BR"/>
              </w:rPr>
            </w:pPr>
            <w:r w:rsidRPr="00307112">
              <w:rPr>
                <w:rFonts w:ascii="Arial" w:hAnsi="Arial"/>
                <w:b/>
                <w:color w:val="000000" w:themeColor="text1"/>
                <w:sz w:val="16"/>
                <w:szCs w:val="20"/>
                <w:lang w:val="pt-BR"/>
              </w:rPr>
              <w:t>O QUE PODE DAR ERRADO? SITUAÇÕES DE RISCO</w:t>
            </w:r>
            <w:r w:rsidRPr="00307112">
              <w:rPr>
                <w:rFonts w:ascii="Arial" w:hAnsi="Arial"/>
                <w:color w:val="000000" w:themeColor="text1"/>
                <w:sz w:val="16"/>
                <w:szCs w:val="20"/>
                <w:lang w:val="pt-BR"/>
              </w:rPr>
              <w:t>?</w:t>
            </w:r>
          </w:p>
          <w:p w14:paraId="6272FA7D" w14:textId="2A95288B" w:rsidR="00CD0928" w:rsidRPr="00307112" w:rsidRDefault="00CD0928" w:rsidP="00C0151F">
            <w:pPr>
              <w:rPr>
                <w:rFonts w:ascii="Arial" w:hAnsi="Arial"/>
                <w:color w:val="000000" w:themeColor="text1"/>
                <w:sz w:val="12"/>
                <w:szCs w:val="12"/>
                <w:lang w:val="pt-BR"/>
              </w:rPr>
            </w:pPr>
          </w:p>
        </w:tc>
        <w:tc>
          <w:tcPr>
            <w:tcW w:w="2834" w:type="dxa"/>
          </w:tcPr>
          <w:p w14:paraId="70007422" w14:textId="77777777" w:rsidR="00F11269" w:rsidRPr="00307112" w:rsidRDefault="00F11269" w:rsidP="00F112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 w:themeColor="text1"/>
                <w:sz w:val="12"/>
                <w:szCs w:val="12"/>
                <w:lang w:val="pt-BR"/>
              </w:rPr>
            </w:pPr>
          </w:p>
          <w:p w14:paraId="5C743DAD" w14:textId="77777777" w:rsidR="00CD0928" w:rsidRPr="00307112" w:rsidRDefault="00C0151F" w:rsidP="00CD0928">
            <w:pPr>
              <w:rPr>
                <w:rFonts w:ascii="Arial" w:hAnsi="Arial"/>
                <w:b/>
                <w:color w:val="000000" w:themeColor="text1"/>
                <w:sz w:val="16"/>
                <w:szCs w:val="20"/>
                <w:lang w:val="pt-BR"/>
              </w:rPr>
            </w:pPr>
            <w:r w:rsidRPr="00307112">
              <w:rPr>
                <w:rFonts w:ascii="Arial" w:hAnsi="Arial"/>
                <w:b/>
                <w:color w:val="000000" w:themeColor="text1"/>
                <w:sz w:val="16"/>
                <w:szCs w:val="20"/>
                <w:lang w:val="pt-BR"/>
              </w:rPr>
              <w:t>A</w:t>
            </w:r>
            <w:r w:rsidR="00CD0928" w:rsidRPr="00307112">
              <w:rPr>
                <w:rFonts w:ascii="Arial" w:hAnsi="Arial"/>
                <w:b/>
                <w:color w:val="000000" w:themeColor="text1"/>
                <w:sz w:val="16"/>
                <w:szCs w:val="20"/>
                <w:lang w:val="pt-BR"/>
              </w:rPr>
              <w:t>ÇÕES SUGERIDAS PARA GARANTIR UM TRABALHO MAIS SEGURO</w:t>
            </w:r>
          </w:p>
          <w:p w14:paraId="726F0377" w14:textId="374121E1" w:rsidR="00F11269" w:rsidRPr="00307112" w:rsidRDefault="00F11269" w:rsidP="00C0151F">
            <w:pPr>
              <w:rPr>
                <w:rFonts w:ascii="Arial" w:hAnsi="Arial"/>
                <w:color w:val="000000" w:themeColor="text1"/>
                <w:sz w:val="10"/>
                <w:szCs w:val="10"/>
                <w:lang w:val="pt-BR"/>
              </w:rPr>
            </w:pPr>
          </w:p>
        </w:tc>
        <w:tc>
          <w:tcPr>
            <w:tcW w:w="1204" w:type="dxa"/>
          </w:tcPr>
          <w:p w14:paraId="27E4E278" w14:textId="77777777" w:rsidR="00F11269" w:rsidRPr="00CD0928" w:rsidRDefault="00F11269" w:rsidP="00F112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2"/>
                <w:szCs w:val="12"/>
                <w:lang w:val="pt-BR"/>
              </w:rPr>
            </w:pPr>
          </w:p>
          <w:p w14:paraId="12D0E159" w14:textId="77777777" w:rsidR="00CD0928" w:rsidRPr="00C0151F" w:rsidRDefault="00CD0928" w:rsidP="00CD0928">
            <w:pPr>
              <w:rPr>
                <w:rFonts w:ascii="Arial" w:hAnsi="Arial"/>
                <w:b/>
                <w:sz w:val="16"/>
                <w:szCs w:val="20"/>
                <w:lang w:val="pt-BR"/>
              </w:rPr>
            </w:pPr>
            <w:r w:rsidRPr="00C0151F">
              <w:rPr>
                <w:rFonts w:ascii="Arial" w:hAnsi="Arial"/>
                <w:b/>
                <w:sz w:val="16"/>
                <w:szCs w:val="20"/>
                <w:lang w:val="pt-BR"/>
              </w:rPr>
              <w:t>Data / Responsável</w:t>
            </w:r>
          </w:p>
          <w:p w14:paraId="7261DF4E" w14:textId="77777777" w:rsidR="00CD0928" w:rsidRPr="0010515E" w:rsidRDefault="00C0151F" w:rsidP="00C0151F">
            <w:pPr>
              <w:rPr>
                <w:rFonts w:ascii="Arial" w:hAnsi="Arial"/>
                <w:sz w:val="16"/>
                <w:szCs w:val="20"/>
                <w:lang w:val="pt-BR"/>
              </w:rPr>
            </w:pPr>
            <w:r w:rsidRPr="00C0151F">
              <w:rPr>
                <w:rFonts w:ascii="Arial" w:hAnsi="Arial"/>
                <w:b/>
                <w:sz w:val="16"/>
                <w:szCs w:val="20"/>
                <w:lang w:val="pt-BR"/>
              </w:rPr>
              <w:t>pelas</w:t>
            </w:r>
            <w:r w:rsidR="00CD0928" w:rsidRPr="00C0151F">
              <w:rPr>
                <w:rFonts w:ascii="Arial" w:hAnsi="Arial"/>
                <w:b/>
                <w:sz w:val="16"/>
                <w:szCs w:val="20"/>
                <w:lang w:val="pt-BR"/>
              </w:rPr>
              <w:t xml:space="preserve"> ações</w:t>
            </w:r>
          </w:p>
        </w:tc>
      </w:tr>
      <w:tr w:rsidR="00F11269" w:rsidRPr="00195D8B" w14:paraId="25FCBCA7" w14:textId="77777777" w:rsidTr="002C5A3B">
        <w:trPr>
          <w:trHeight w:val="262"/>
        </w:trPr>
        <w:tc>
          <w:tcPr>
            <w:tcW w:w="2795" w:type="dxa"/>
            <w:gridSpan w:val="2"/>
          </w:tcPr>
          <w:p w14:paraId="683E6A3E" w14:textId="5C832D08" w:rsidR="00F11269" w:rsidRPr="000E5942" w:rsidRDefault="00307112" w:rsidP="000E5942">
            <w:pPr>
              <w:rPr>
                <w:rFonts w:ascii="Arial" w:hAnsi="Arial"/>
                <w:color w:val="1F497D" w:themeColor="text2"/>
                <w:sz w:val="14"/>
                <w:szCs w:val="14"/>
                <w:lang w:val="pt-BR"/>
              </w:rPr>
            </w:pPr>
            <w:r w:rsidRPr="000E5942">
              <w:rPr>
                <w:rFonts w:ascii="Arial" w:hAnsi="Arial"/>
                <w:color w:val="1F497D" w:themeColor="text2"/>
                <w:sz w:val="14"/>
                <w:szCs w:val="14"/>
              </w:rPr>
              <w:t>{{TAREFAS}}</w:t>
            </w:r>
          </w:p>
        </w:tc>
        <w:tc>
          <w:tcPr>
            <w:tcW w:w="2835" w:type="dxa"/>
          </w:tcPr>
          <w:p w14:paraId="3D7ECD40" w14:textId="71808D32" w:rsidR="00F11269" w:rsidRPr="000E5942" w:rsidRDefault="00307112" w:rsidP="000E5942">
            <w:pPr>
              <w:rPr>
                <w:rFonts w:ascii="Arial" w:hAnsi="Arial"/>
                <w:color w:val="1F497D" w:themeColor="text2"/>
                <w:sz w:val="14"/>
                <w:szCs w:val="14"/>
                <w:lang w:val="pt-BR"/>
              </w:rPr>
            </w:pPr>
            <w:r w:rsidRPr="000E5942">
              <w:rPr>
                <w:rFonts w:ascii="Arial" w:hAnsi="Arial"/>
                <w:color w:val="1F497D" w:themeColor="text2"/>
                <w:sz w:val="14"/>
                <w:szCs w:val="14"/>
              </w:rPr>
              <w:t>{{RISCOS}}</w:t>
            </w:r>
          </w:p>
        </w:tc>
        <w:tc>
          <w:tcPr>
            <w:tcW w:w="2834" w:type="dxa"/>
          </w:tcPr>
          <w:p w14:paraId="4494EC56" w14:textId="01BE9A9E" w:rsidR="00F11269" w:rsidRPr="000E5942" w:rsidRDefault="00307112" w:rsidP="000E5942">
            <w:pPr>
              <w:rPr>
                <w:rFonts w:ascii="Arial" w:hAnsi="Arial"/>
                <w:color w:val="1F497D" w:themeColor="text2"/>
                <w:sz w:val="14"/>
                <w:szCs w:val="14"/>
                <w:lang w:val="pt-BR"/>
              </w:rPr>
            </w:pPr>
            <w:r w:rsidRPr="000E5942">
              <w:rPr>
                <w:rFonts w:ascii="Arial" w:hAnsi="Arial"/>
                <w:color w:val="1F497D" w:themeColor="text2"/>
                <w:sz w:val="14"/>
                <w:szCs w:val="14"/>
              </w:rPr>
              <w:t>{{ACOES}}</w:t>
            </w:r>
          </w:p>
        </w:tc>
        <w:tc>
          <w:tcPr>
            <w:tcW w:w="1204" w:type="dxa"/>
          </w:tcPr>
          <w:p w14:paraId="203B8226" w14:textId="127DC778" w:rsidR="00F11269" w:rsidRPr="000E5942" w:rsidRDefault="00F11269" w:rsidP="000E5942">
            <w:pPr>
              <w:rPr>
                <w:rFonts w:ascii="Arial" w:hAnsi="Arial"/>
                <w:sz w:val="14"/>
                <w:szCs w:val="14"/>
                <w:lang w:val="pt-BR"/>
              </w:rPr>
            </w:pPr>
          </w:p>
        </w:tc>
      </w:tr>
      <w:tr w:rsidR="00F3439A" w:rsidRPr="00195D8B" w14:paraId="072C2EB0" w14:textId="77777777" w:rsidTr="002C5A3B">
        <w:trPr>
          <w:trHeight w:val="262"/>
        </w:trPr>
        <w:tc>
          <w:tcPr>
            <w:tcW w:w="2795" w:type="dxa"/>
            <w:gridSpan w:val="2"/>
          </w:tcPr>
          <w:p w14:paraId="4E626594" w14:textId="5DCD04A7" w:rsidR="00F3439A" w:rsidRPr="000E5942" w:rsidRDefault="00F3439A" w:rsidP="000E5942">
            <w:pPr>
              <w:rPr>
                <w:rFonts w:ascii="Arial" w:hAnsi="Arial" w:cs="Arial"/>
                <w:i/>
                <w:iCs/>
                <w:noProof/>
                <w:color w:val="1F497D" w:themeColor="text2"/>
                <w:sz w:val="14"/>
                <w:szCs w:val="14"/>
              </w:rPr>
            </w:pPr>
          </w:p>
        </w:tc>
        <w:tc>
          <w:tcPr>
            <w:tcW w:w="2835" w:type="dxa"/>
          </w:tcPr>
          <w:p w14:paraId="2FDFCA5D" w14:textId="7623FDD0" w:rsidR="00F3439A" w:rsidRPr="000E5942" w:rsidRDefault="00F3439A" w:rsidP="000E5942">
            <w:pPr>
              <w:rPr>
                <w:rFonts w:ascii="Arial" w:hAnsi="Arial" w:cs="Arial"/>
                <w:i/>
                <w:iCs/>
                <w:noProof/>
                <w:color w:val="1F497D" w:themeColor="text2"/>
                <w:sz w:val="14"/>
                <w:szCs w:val="14"/>
              </w:rPr>
            </w:pPr>
          </w:p>
        </w:tc>
        <w:tc>
          <w:tcPr>
            <w:tcW w:w="2834" w:type="dxa"/>
          </w:tcPr>
          <w:p w14:paraId="37632555" w14:textId="44907D4E" w:rsidR="00F3439A" w:rsidRPr="000E5942" w:rsidRDefault="00F3439A" w:rsidP="000E5942">
            <w:pPr>
              <w:rPr>
                <w:rFonts w:ascii="Arial" w:hAnsi="Arial" w:cs="Arial"/>
                <w:i/>
                <w:iCs/>
                <w:noProof/>
                <w:color w:val="1F497D" w:themeColor="text2"/>
                <w:sz w:val="14"/>
                <w:szCs w:val="14"/>
              </w:rPr>
            </w:pPr>
          </w:p>
        </w:tc>
        <w:tc>
          <w:tcPr>
            <w:tcW w:w="1204" w:type="dxa"/>
          </w:tcPr>
          <w:p w14:paraId="719BF5A8" w14:textId="77777777" w:rsidR="00F3439A" w:rsidRPr="000E5942" w:rsidRDefault="00F3439A" w:rsidP="000E5942">
            <w:pPr>
              <w:rPr>
                <w:rFonts w:ascii="Arial" w:hAnsi="Arial"/>
                <w:sz w:val="14"/>
                <w:szCs w:val="14"/>
                <w:lang w:val="pt-BR"/>
              </w:rPr>
            </w:pPr>
          </w:p>
        </w:tc>
      </w:tr>
      <w:tr w:rsidR="00F3439A" w:rsidRPr="00195D8B" w14:paraId="5026C290" w14:textId="77777777" w:rsidTr="002C5A3B">
        <w:trPr>
          <w:trHeight w:val="262"/>
        </w:trPr>
        <w:tc>
          <w:tcPr>
            <w:tcW w:w="2795" w:type="dxa"/>
            <w:gridSpan w:val="2"/>
          </w:tcPr>
          <w:p w14:paraId="6C38F5DF" w14:textId="6BDC67D5" w:rsidR="00F3439A" w:rsidRPr="000E5942" w:rsidRDefault="00F3439A" w:rsidP="000E5942">
            <w:pPr>
              <w:rPr>
                <w:rFonts w:ascii="Arial" w:hAnsi="Arial" w:cs="Arial"/>
                <w:i/>
                <w:iCs/>
                <w:noProof/>
                <w:color w:val="1F497D" w:themeColor="text2"/>
                <w:sz w:val="14"/>
                <w:szCs w:val="14"/>
              </w:rPr>
            </w:pPr>
          </w:p>
        </w:tc>
        <w:tc>
          <w:tcPr>
            <w:tcW w:w="2835" w:type="dxa"/>
          </w:tcPr>
          <w:p w14:paraId="603D4BB2" w14:textId="1947A046" w:rsidR="00F3439A" w:rsidRPr="000E5942" w:rsidRDefault="00F3439A" w:rsidP="000E5942">
            <w:pPr>
              <w:rPr>
                <w:rFonts w:ascii="Arial" w:hAnsi="Arial" w:cs="Arial"/>
                <w:i/>
                <w:iCs/>
                <w:noProof/>
                <w:color w:val="1F497D" w:themeColor="text2"/>
                <w:sz w:val="14"/>
                <w:szCs w:val="14"/>
              </w:rPr>
            </w:pPr>
          </w:p>
        </w:tc>
        <w:tc>
          <w:tcPr>
            <w:tcW w:w="2834" w:type="dxa"/>
          </w:tcPr>
          <w:p w14:paraId="2A8DC3DB" w14:textId="1D3870AF" w:rsidR="00F3439A" w:rsidRPr="000E5942" w:rsidRDefault="00F3439A" w:rsidP="000E5942">
            <w:pPr>
              <w:rPr>
                <w:rFonts w:ascii="Arial" w:hAnsi="Arial" w:cs="Arial"/>
                <w:i/>
                <w:iCs/>
                <w:noProof/>
                <w:color w:val="1F497D" w:themeColor="text2"/>
                <w:sz w:val="14"/>
                <w:szCs w:val="14"/>
              </w:rPr>
            </w:pPr>
          </w:p>
        </w:tc>
        <w:tc>
          <w:tcPr>
            <w:tcW w:w="1204" w:type="dxa"/>
          </w:tcPr>
          <w:p w14:paraId="1B9F7A62" w14:textId="77777777" w:rsidR="00F3439A" w:rsidRPr="000E5942" w:rsidRDefault="00F3439A" w:rsidP="000E5942">
            <w:pPr>
              <w:rPr>
                <w:rFonts w:ascii="Arial" w:hAnsi="Arial"/>
                <w:sz w:val="14"/>
                <w:szCs w:val="14"/>
                <w:lang w:val="pt-BR"/>
              </w:rPr>
            </w:pPr>
          </w:p>
        </w:tc>
      </w:tr>
      <w:tr w:rsidR="000602C1" w:rsidRPr="00195D8B" w14:paraId="7F8BD5A7" w14:textId="77777777" w:rsidTr="006E4CEE">
        <w:tc>
          <w:tcPr>
            <w:tcW w:w="312" w:type="dxa"/>
          </w:tcPr>
          <w:p w14:paraId="32C91E5B" w14:textId="77777777" w:rsidR="000602C1" w:rsidRPr="0010515E" w:rsidRDefault="000602C1" w:rsidP="000602C1">
            <w:pPr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  <w:r>
              <w:rPr>
                <w:rFonts w:ascii="Arial" w:hAnsi="Arial"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05856" behindDoc="0" locked="0" layoutInCell="0" allowOverlap="1" wp14:anchorId="608B1903" wp14:editId="534B7C27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1687195</wp:posOffset>
                  </wp:positionV>
                  <wp:extent cx="228600" cy="266700"/>
                  <wp:effectExtent l="0" t="0" r="0" b="0"/>
                  <wp:wrapNone/>
                  <wp:docPr id="18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/>
                <w:b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04832" behindDoc="0" locked="0" layoutInCell="0" allowOverlap="1" wp14:anchorId="11E6CBDF" wp14:editId="5E27EC79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1344295</wp:posOffset>
                  </wp:positionV>
                  <wp:extent cx="309880" cy="309880"/>
                  <wp:effectExtent l="0" t="0" r="0" b="0"/>
                  <wp:wrapNone/>
                  <wp:docPr id="17" name="Bild 17" descr="ProtectionObligatoireV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rotectionObligatoireVu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880" cy="30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/>
                <w:b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03808" behindDoc="0" locked="0" layoutInCell="0" allowOverlap="1" wp14:anchorId="3CA7BC38" wp14:editId="09EC7728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1001395</wp:posOffset>
                  </wp:positionV>
                  <wp:extent cx="309880" cy="309880"/>
                  <wp:effectExtent l="0" t="0" r="0" b="0"/>
                  <wp:wrapNone/>
                  <wp:docPr id="16" name="Bild 16" descr="ProtectionObligatoireOu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rotectionObligatoireOu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880" cy="30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/>
                <w:b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02784" behindDoc="0" locked="0" layoutInCell="0" allowOverlap="1" wp14:anchorId="4FA3DF98" wp14:editId="5CC5AE8C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658495</wp:posOffset>
                  </wp:positionV>
                  <wp:extent cx="309880" cy="309880"/>
                  <wp:effectExtent l="0" t="0" r="0" b="0"/>
                  <wp:wrapNone/>
                  <wp:docPr id="15" name="Bild 15" descr="ProtectionObligatoirePie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rotectionObligatoirePied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880" cy="30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06880" behindDoc="0" locked="0" layoutInCell="0" allowOverlap="1" wp14:anchorId="26C61304" wp14:editId="17D45859">
                  <wp:simplePos x="0" y="0"/>
                  <wp:positionH relativeFrom="column">
                    <wp:posOffset>2171700</wp:posOffset>
                  </wp:positionH>
                  <wp:positionV relativeFrom="paragraph">
                    <wp:posOffset>658495</wp:posOffset>
                  </wp:positionV>
                  <wp:extent cx="305435" cy="305435"/>
                  <wp:effectExtent l="0" t="0" r="0" b="0"/>
                  <wp:wrapNone/>
                  <wp:docPr id="19" name="Bild 19" descr="ProtectionObligatoireTe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rotectionObligatoireTe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35" cy="30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07904" behindDoc="0" locked="0" layoutInCell="0" allowOverlap="1" wp14:anchorId="484E0448" wp14:editId="74070F9A">
                  <wp:simplePos x="0" y="0"/>
                  <wp:positionH relativeFrom="column">
                    <wp:posOffset>2171700</wp:posOffset>
                  </wp:positionH>
                  <wp:positionV relativeFrom="paragraph">
                    <wp:posOffset>1001395</wp:posOffset>
                  </wp:positionV>
                  <wp:extent cx="305435" cy="305435"/>
                  <wp:effectExtent l="0" t="0" r="0" b="0"/>
                  <wp:wrapNone/>
                  <wp:docPr id="20" name="Bild 20" descr="ProtectionObligatoireContreChu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rotectionObligatoireContreChut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35" cy="30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08928" behindDoc="0" locked="0" layoutInCell="0" allowOverlap="1" wp14:anchorId="4DEE71CB" wp14:editId="4F90537C">
                  <wp:simplePos x="0" y="0"/>
                  <wp:positionH relativeFrom="column">
                    <wp:posOffset>2171700</wp:posOffset>
                  </wp:positionH>
                  <wp:positionV relativeFrom="paragraph">
                    <wp:posOffset>1344295</wp:posOffset>
                  </wp:positionV>
                  <wp:extent cx="305435" cy="305435"/>
                  <wp:effectExtent l="0" t="0" r="0" b="0"/>
                  <wp:wrapNone/>
                  <wp:docPr id="21" name="Bild 21" descr="ProtectionObligatoireCor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rotectionObligatoireCor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35" cy="30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/>
                <w:b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10976" behindDoc="0" locked="0" layoutInCell="0" allowOverlap="1" wp14:anchorId="6EDF949C" wp14:editId="7A1D2ADB">
                  <wp:simplePos x="0" y="0"/>
                  <wp:positionH relativeFrom="column">
                    <wp:posOffset>4114800</wp:posOffset>
                  </wp:positionH>
                  <wp:positionV relativeFrom="paragraph">
                    <wp:posOffset>1001395</wp:posOffset>
                  </wp:positionV>
                  <wp:extent cx="318770" cy="318770"/>
                  <wp:effectExtent l="0" t="0" r="5080" b="5080"/>
                  <wp:wrapNone/>
                  <wp:docPr id="23" name="Bild 23" descr="ProtectionObligatoire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rotectionObligatoireFig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70" cy="31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13024" behindDoc="0" locked="0" layoutInCell="0" allowOverlap="1" wp14:anchorId="65B9CB09" wp14:editId="636A2513">
                  <wp:simplePos x="0" y="0"/>
                  <wp:positionH relativeFrom="column">
                    <wp:posOffset>4114800</wp:posOffset>
                  </wp:positionH>
                  <wp:positionV relativeFrom="paragraph">
                    <wp:posOffset>1344295</wp:posOffset>
                  </wp:positionV>
                  <wp:extent cx="318770" cy="318770"/>
                  <wp:effectExtent l="0" t="0" r="5080" b="5080"/>
                  <wp:wrapNone/>
                  <wp:docPr id="68" name="Bild 68" descr="ProtectionObligatoireVoiesRespiratoi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rotectionObligatoireVoiesRespiratoi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70" cy="31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09952" behindDoc="0" locked="0" layoutInCell="0" allowOverlap="1" wp14:anchorId="0DA41EA5" wp14:editId="6463CADB">
                  <wp:simplePos x="0" y="0"/>
                  <wp:positionH relativeFrom="column">
                    <wp:posOffset>4114800</wp:posOffset>
                  </wp:positionH>
                  <wp:positionV relativeFrom="paragraph">
                    <wp:posOffset>658495</wp:posOffset>
                  </wp:positionV>
                  <wp:extent cx="318770" cy="318770"/>
                  <wp:effectExtent l="0" t="0" r="5080" b="5080"/>
                  <wp:wrapNone/>
                  <wp:docPr id="22" name="Bild 22" descr="ProtectionObligatoireMai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rotectionObligatoireMai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70" cy="31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9E5C9A" w14:textId="77777777" w:rsidR="000602C1" w:rsidRPr="002F37A1" w:rsidRDefault="000602C1" w:rsidP="000602C1">
            <w:pPr>
              <w:rPr>
                <w:rFonts w:ascii="Arial" w:hAnsi="Arial"/>
                <w:b/>
                <w:sz w:val="16"/>
                <w:szCs w:val="20"/>
                <w:lang w:val="en-GB"/>
              </w:rPr>
            </w:pPr>
            <w:r w:rsidRPr="002F37A1"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9356" w:type="dxa"/>
            <w:gridSpan w:val="4"/>
          </w:tcPr>
          <w:p w14:paraId="1E536E18" w14:textId="77777777" w:rsidR="000602C1" w:rsidRPr="005418A7" w:rsidRDefault="000602C1" w:rsidP="000602C1">
            <w:pPr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</w:pPr>
          </w:p>
          <w:p w14:paraId="01B342A6" w14:textId="77777777" w:rsidR="000602C1" w:rsidRPr="007C09AE" w:rsidRDefault="000602C1" w:rsidP="000602C1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7C09AE"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 xml:space="preserve">Informações / Regulamentos                                                                                      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>Sim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                         N/A</w:t>
            </w:r>
          </w:p>
          <w:p w14:paraId="5510890F" w14:textId="77777777" w:rsidR="000602C1" w:rsidRPr="007C09AE" w:rsidRDefault="000602C1" w:rsidP="000602C1">
            <w:pPr>
              <w:tabs>
                <w:tab w:val="left" w:pos="284"/>
                <w:tab w:val="right" w:pos="5103"/>
              </w:tabs>
              <w:autoSpaceDE w:val="0"/>
              <w:autoSpaceDN w:val="0"/>
              <w:adjustRightInd w:val="0"/>
              <w:ind w:left="-142"/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7666EB7A" w14:textId="77777777" w:rsidR="000602C1" w:rsidRPr="007C09AE" w:rsidRDefault="000602C1" w:rsidP="000602C1">
            <w:pPr>
              <w:tabs>
                <w:tab w:val="left" w:pos="4962"/>
              </w:tabs>
              <w:autoSpaceDE w:val="0"/>
              <w:autoSpaceDN w:val="0"/>
              <w:adjustRightInd w:val="0"/>
              <w:ind w:left="-142"/>
              <w:rPr>
                <w:rFonts w:ascii="Arial" w:hAnsi="Arial" w:cs="Arial"/>
                <w:sz w:val="16"/>
                <w:szCs w:val="16"/>
                <w:lang w:val="pt-BR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    Colaboradores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familiarizado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>s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com os requisitos locais para EPI  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                            |__|                            |__|</w:t>
            </w:r>
          </w:p>
          <w:p w14:paraId="65648ECB" w14:textId="77777777" w:rsidR="000602C1" w:rsidRPr="007C09AE" w:rsidRDefault="000602C1" w:rsidP="000602C1">
            <w:pPr>
              <w:tabs>
                <w:tab w:val="left" w:pos="4962"/>
              </w:tabs>
              <w:autoSpaceDE w:val="0"/>
              <w:autoSpaceDN w:val="0"/>
              <w:adjustRightInd w:val="0"/>
              <w:ind w:left="-142"/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5DC6FC1A" w14:textId="77777777" w:rsidR="000602C1" w:rsidRPr="007C09AE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35C2630A" w14:textId="15D501B1" w:rsidR="000602C1" w:rsidRPr="005418A7" w:rsidRDefault="000602C1" w:rsidP="000602C1">
            <w:pPr>
              <w:tabs>
                <w:tab w:val="center" w:pos="589"/>
                <w:tab w:val="center" w:pos="6349"/>
                <w:tab w:val="center" w:pos="7054"/>
              </w:tabs>
              <w:rPr>
                <w:rFonts w:ascii="Arial" w:hAnsi="Arial"/>
                <w:sz w:val="16"/>
                <w:szCs w:val="20"/>
                <w:lang w:val="pt-BR"/>
              </w:rPr>
            </w:pP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Kontrollkästchen1"/>
            <w:r w:rsidRPr="0085729B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bookmarkEnd w:id="0"/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Calçado de Segurança                 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Kontrollkästchen5"/>
            <w:r w:rsidRPr="0085729B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bookmarkEnd w:id="1"/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Capacete                                     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Kontrollkästchen9"/>
            <w:r w:rsidRPr="0085729B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bookmarkEnd w:id="2"/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>Luvas</w:t>
            </w:r>
          </w:p>
          <w:p w14:paraId="7D5E3831" w14:textId="77777777" w:rsidR="000602C1" w:rsidRPr="005418A7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229EAD88" w14:textId="77777777" w:rsidR="000602C1" w:rsidRPr="005418A7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3C740C74" w14:textId="75B1FA01" w:rsidR="000602C1" w:rsidRPr="005418A7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Kontrollkästchen2"/>
            <w:r w:rsidRPr="0085729B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bookmarkEnd w:id="3"/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Protetor Auricular                          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Cinto de Segurança                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Protetor Facial  </w:t>
            </w:r>
          </w:p>
          <w:p w14:paraId="4B0E9402" w14:textId="77777777" w:rsidR="000602C1" w:rsidRPr="005418A7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0950F0B7" w14:textId="77777777" w:rsidR="000602C1" w:rsidRPr="005418A7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012F43BF" w14:textId="79DA9BA8" w:rsidR="000602C1" w:rsidRPr="005418A7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Kontrollkästchen3"/>
            <w:r w:rsidRPr="0085729B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bookmarkEnd w:id="4"/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Óculos de Proteção                      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Roupa de Proteção </w:t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              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Mascara Respiratória </w:t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</w:t>
            </w:r>
          </w:p>
          <w:p w14:paraId="0D46B0C2" w14:textId="77777777" w:rsidR="000602C1" w:rsidRPr="005418A7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6BF7C90F" w14:textId="77777777" w:rsidR="000602C1" w:rsidRPr="005418A7" w:rsidRDefault="000602C1" w:rsidP="000602C1">
            <w:pPr>
              <w:tabs>
                <w:tab w:val="center" w:pos="3829"/>
              </w:tabs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1BE92DD7" w14:textId="77777777" w:rsidR="000602C1" w:rsidRPr="002C5A3B" w:rsidRDefault="000602C1" w:rsidP="000602C1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09AE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r w:rsidRPr="007C09AE">
              <w:rPr>
                <w:rFonts w:ascii="Arial" w:hAnsi="Arial"/>
                <w:sz w:val="16"/>
                <w:szCs w:val="20"/>
                <w:lang w:val="pt-BR"/>
              </w:rPr>
              <w:t xml:space="preserve">  Colete de segurança                    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09AE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r w:rsidRPr="007C09AE">
              <w:rPr>
                <w:rFonts w:ascii="Arial" w:hAnsi="Arial"/>
                <w:sz w:val="16"/>
                <w:szCs w:val="20"/>
                <w:lang w:val="pt-BR"/>
              </w:rPr>
              <w:t xml:space="preserve">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>Outros</w:t>
            </w:r>
            <w:r w:rsidRPr="007C09AE">
              <w:rPr>
                <w:rFonts w:ascii="Arial" w:hAnsi="Arial"/>
                <w:sz w:val="16"/>
                <w:szCs w:val="20"/>
                <w:lang w:val="pt-BR"/>
              </w:rPr>
              <w:t>: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                        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    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</w:p>
          <w:p w14:paraId="5B9043D5" w14:textId="77777777" w:rsidR="000602C1" w:rsidRPr="002C5A3B" w:rsidRDefault="000602C1" w:rsidP="000602C1">
            <w:pPr>
              <w:tabs>
                <w:tab w:val="left" w:pos="4962"/>
              </w:tabs>
              <w:autoSpaceDE w:val="0"/>
              <w:autoSpaceDN w:val="0"/>
              <w:adjustRightInd w:val="0"/>
              <w:ind w:left="-142"/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48871B18" w14:textId="2A38A378" w:rsidR="000602C1" w:rsidRDefault="000602C1" w:rsidP="000602C1">
            <w:pPr>
              <w:tabs>
                <w:tab w:val="right" w:pos="4962"/>
              </w:tabs>
              <w:autoSpaceDE w:val="0"/>
              <w:autoSpaceDN w:val="0"/>
              <w:adjustRightInd w:val="0"/>
              <w:ind w:left="-142"/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Colaboradores 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familiarizados com áreas de risco locais                                                       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 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Sim 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 |__|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     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>|__|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  N/A</w:t>
            </w:r>
          </w:p>
          <w:p w14:paraId="022743F6" w14:textId="77777777" w:rsidR="000602C1" w:rsidRPr="002C5A3B" w:rsidRDefault="000602C1" w:rsidP="000602C1">
            <w:pPr>
              <w:tabs>
                <w:tab w:val="right" w:pos="4962"/>
              </w:tabs>
              <w:autoSpaceDE w:val="0"/>
              <w:autoSpaceDN w:val="0"/>
              <w:adjustRightInd w:val="0"/>
              <w:ind w:left="-142"/>
              <w:rPr>
                <w:rFonts w:ascii="Arial" w:hAnsi="Arial" w:cs="Arial"/>
                <w:sz w:val="16"/>
                <w:szCs w:val="16"/>
                <w:lang w:val="pt-BR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Colaboradores 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>familiarizado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>s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com o plano de emergência local, número e rota de fuga         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Sim 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 |__|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    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>|__|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  N/A</w:t>
            </w:r>
          </w:p>
          <w:p w14:paraId="3766D87C" w14:textId="77777777" w:rsidR="000602C1" w:rsidRPr="007C09AE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  <w:r w:rsidRPr="007C09AE"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 xml:space="preserve">                                                              </w:t>
            </w:r>
          </w:p>
        </w:tc>
      </w:tr>
      <w:tr w:rsidR="000602C1" w14:paraId="459CD5A0" w14:textId="77777777" w:rsidTr="002C5A3B">
        <w:tc>
          <w:tcPr>
            <w:tcW w:w="312" w:type="dxa"/>
          </w:tcPr>
          <w:p w14:paraId="329058E3" w14:textId="77777777" w:rsidR="000602C1" w:rsidRPr="007C09AE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  <w:r>
              <w:rPr>
                <w:rFonts w:ascii="Arial" w:hAnsi="Arial"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12000" behindDoc="0" locked="0" layoutInCell="0" allowOverlap="1" wp14:anchorId="46A03028" wp14:editId="0A644D52">
                  <wp:simplePos x="0" y="0"/>
                  <wp:positionH relativeFrom="column">
                    <wp:posOffset>1143000</wp:posOffset>
                  </wp:positionH>
                  <wp:positionV relativeFrom="paragraph">
                    <wp:posOffset>97790</wp:posOffset>
                  </wp:positionV>
                  <wp:extent cx="313055" cy="336550"/>
                  <wp:effectExtent l="19050" t="19050" r="10795" b="25400"/>
                  <wp:wrapNone/>
                  <wp:docPr id="25" name="Bild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" cy="336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6AEC19F" w14:textId="77777777" w:rsidR="000602C1" w:rsidRPr="002F37A1" w:rsidRDefault="000602C1" w:rsidP="000602C1">
            <w:pPr>
              <w:rPr>
                <w:rFonts w:ascii="Arial" w:hAnsi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/>
                <w:b/>
                <w:sz w:val="16"/>
                <w:szCs w:val="20"/>
                <w:lang w:val="en-US"/>
              </w:rPr>
              <w:t>4</w:t>
            </w:r>
          </w:p>
          <w:p w14:paraId="5946E3B3" w14:textId="77777777" w:rsidR="000602C1" w:rsidRDefault="000602C1" w:rsidP="000602C1">
            <w:pPr>
              <w:rPr>
                <w:rFonts w:ascii="Arial" w:hAnsi="Arial"/>
                <w:sz w:val="16"/>
                <w:szCs w:val="20"/>
                <w:lang w:val="en-GB"/>
              </w:rPr>
            </w:pPr>
          </w:p>
        </w:tc>
        <w:tc>
          <w:tcPr>
            <w:tcW w:w="2483" w:type="dxa"/>
          </w:tcPr>
          <w:p w14:paraId="0F9A3C4C" w14:textId="77777777" w:rsidR="000602C1" w:rsidRPr="0010515E" w:rsidRDefault="000602C1" w:rsidP="000602C1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2B07E329" w14:textId="77777777" w:rsidR="000602C1" w:rsidRPr="0010515E" w:rsidRDefault="000602C1" w:rsidP="000602C1">
            <w:pPr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  <w:r w:rsidRPr="0010515E">
              <w:rPr>
                <w:rFonts w:ascii="Arial" w:hAnsi="Arial" w:cs="Arial"/>
                <w:b/>
                <w:sz w:val="16"/>
                <w:szCs w:val="16"/>
                <w:lang w:val="pt-BR"/>
              </w:rPr>
              <w:t>Notificação em</w:t>
            </w:r>
          </w:p>
          <w:p w14:paraId="68A27488" w14:textId="77777777" w:rsidR="000602C1" w:rsidRPr="0010515E" w:rsidRDefault="000602C1" w:rsidP="000602C1">
            <w:pPr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  <w:r w:rsidRPr="0010515E">
              <w:rPr>
                <w:rFonts w:ascii="Arial" w:hAnsi="Arial" w:cs="Arial"/>
                <w:b/>
                <w:sz w:val="16"/>
                <w:szCs w:val="16"/>
                <w:lang w:val="pt-BR"/>
              </w:rPr>
              <w:t>Emergências</w:t>
            </w:r>
          </w:p>
          <w:p w14:paraId="3B5D810A" w14:textId="77777777" w:rsidR="000602C1" w:rsidRPr="0010515E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</w:tc>
        <w:tc>
          <w:tcPr>
            <w:tcW w:w="6873" w:type="dxa"/>
            <w:gridSpan w:val="3"/>
          </w:tcPr>
          <w:p w14:paraId="0D2C2B3C" w14:textId="77777777" w:rsidR="000602C1" w:rsidRPr="0010515E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72836506" w14:textId="77777777" w:rsidR="000602C1" w:rsidRPr="0010515E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35C79B47" w14:textId="77777777" w:rsidR="000602C1" w:rsidRPr="003A4D6F" w:rsidRDefault="000602C1" w:rsidP="000602C1">
            <w:pPr>
              <w:rPr>
                <w:rFonts w:ascii="Arial" w:hAnsi="Arial"/>
                <w:sz w:val="16"/>
                <w:szCs w:val="20"/>
                <w:lang w:val="en-GB"/>
              </w:rPr>
            </w:pPr>
            <w:r w:rsidRPr="00D12908">
              <w:rPr>
                <w:rFonts w:ascii="Arial" w:hAnsi="Arial"/>
                <w:sz w:val="16"/>
                <w:szCs w:val="20"/>
                <w:lang w:val="en-US"/>
              </w:rPr>
              <w:t>N</w:t>
            </w:r>
            <w:r>
              <w:rPr>
                <w:rFonts w:ascii="Arial" w:hAnsi="Arial"/>
                <w:sz w:val="16"/>
                <w:szCs w:val="20"/>
                <w:lang w:val="en-US"/>
              </w:rPr>
              <w:t>ome</w:t>
            </w:r>
            <w:r w:rsidRPr="00D12908">
              <w:rPr>
                <w:rFonts w:ascii="Arial" w:hAnsi="Arial"/>
                <w:sz w:val="16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Arial" w:hAnsi="Arial"/>
                <w:sz w:val="16"/>
                <w:szCs w:val="20"/>
                <w:lang w:val="en-US"/>
              </w:rPr>
              <w:t>numero</w:t>
            </w:r>
            <w:proofErr w:type="spellEnd"/>
            <w:r>
              <w:rPr>
                <w:rFonts w:ascii="Arial" w:hAnsi="Arial"/>
                <w:sz w:val="16"/>
                <w:szCs w:val="20"/>
                <w:lang w:val="en-US"/>
              </w:rPr>
              <w:t xml:space="preserve"> de </w:t>
            </w:r>
            <w:proofErr w:type="spellStart"/>
            <w:r>
              <w:rPr>
                <w:rFonts w:ascii="Arial" w:hAnsi="Arial"/>
                <w:sz w:val="16"/>
                <w:szCs w:val="20"/>
                <w:lang w:val="en-US"/>
              </w:rPr>
              <w:t>telefone</w:t>
            </w:r>
            <w:proofErr w:type="spellEnd"/>
            <w:r>
              <w:rPr>
                <w:rFonts w:ascii="Arial" w:hAnsi="Arial"/>
                <w:sz w:val="16"/>
                <w:szCs w:val="20"/>
                <w:lang w:val="en-US"/>
              </w:rPr>
              <w:t xml:space="preserve">   </w:t>
            </w:r>
            <w:r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5" w:name="Text10"/>
            <w:r w:rsidRPr="00D34078">
              <w:rPr>
                <w:rFonts w:ascii="Arial" w:hAnsi="Arial"/>
                <w:sz w:val="16"/>
                <w:szCs w:val="20"/>
                <w:lang w:val="en-US"/>
              </w:rPr>
              <w:instrText xml:space="preserve"> FORMTEXT </w:instrText>
            </w:r>
            <w:r w:rsidRPr="00D34078">
              <w:rPr>
                <w:rFonts w:ascii="Arial" w:hAnsi="Arial"/>
                <w:sz w:val="16"/>
                <w:szCs w:val="20"/>
                <w:lang w:val="en-US"/>
              </w:rPr>
            </w:r>
            <w:r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separate"/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end"/>
            </w:r>
            <w:bookmarkEnd w:id="5"/>
          </w:p>
        </w:tc>
      </w:tr>
      <w:tr w:rsidR="000602C1" w:rsidRPr="00195D8B" w14:paraId="5F37E5BA" w14:textId="77777777" w:rsidTr="00892226">
        <w:trPr>
          <w:trHeight w:val="50"/>
        </w:trPr>
        <w:tc>
          <w:tcPr>
            <w:tcW w:w="312" w:type="dxa"/>
          </w:tcPr>
          <w:p w14:paraId="2CBC2501" w14:textId="77777777" w:rsidR="000602C1" w:rsidRDefault="000602C1" w:rsidP="000602C1">
            <w:pPr>
              <w:rPr>
                <w:rFonts w:ascii="Arial" w:hAnsi="Arial"/>
                <w:sz w:val="16"/>
                <w:szCs w:val="20"/>
                <w:lang w:val="en-US"/>
              </w:rPr>
            </w:pPr>
          </w:p>
          <w:p w14:paraId="48E474F3" w14:textId="77777777" w:rsidR="000602C1" w:rsidRPr="002F37A1" w:rsidRDefault="000602C1" w:rsidP="000602C1">
            <w:pPr>
              <w:rPr>
                <w:rFonts w:ascii="Arial" w:hAnsi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/>
                <w:b/>
                <w:sz w:val="16"/>
                <w:szCs w:val="20"/>
                <w:lang w:val="en-US"/>
              </w:rPr>
              <w:t>5</w:t>
            </w:r>
          </w:p>
          <w:p w14:paraId="7F676318" w14:textId="77777777" w:rsidR="000602C1" w:rsidRDefault="000602C1" w:rsidP="000602C1">
            <w:pPr>
              <w:rPr>
                <w:rFonts w:ascii="Arial" w:hAnsi="Arial"/>
                <w:sz w:val="16"/>
                <w:szCs w:val="20"/>
                <w:lang w:val="en-US"/>
              </w:rPr>
            </w:pPr>
          </w:p>
          <w:p w14:paraId="3C51813C" w14:textId="77777777" w:rsidR="000602C1" w:rsidRDefault="000602C1" w:rsidP="000602C1">
            <w:pPr>
              <w:rPr>
                <w:rFonts w:ascii="Arial" w:hAnsi="Arial"/>
                <w:sz w:val="16"/>
                <w:szCs w:val="20"/>
                <w:lang w:val="en-US"/>
              </w:rPr>
            </w:pPr>
          </w:p>
          <w:p w14:paraId="1DD7BBD5" w14:textId="77777777" w:rsidR="000602C1" w:rsidRDefault="000602C1" w:rsidP="000602C1">
            <w:pPr>
              <w:rPr>
                <w:rFonts w:ascii="Arial" w:hAnsi="Arial"/>
                <w:sz w:val="16"/>
                <w:szCs w:val="20"/>
                <w:lang w:val="en-US"/>
              </w:rPr>
            </w:pPr>
          </w:p>
          <w:p w14:paraId="784D9678" w14:textId="77777777" w:rsidR="000602C1" w:rsidRDefault="000602C1" w:rsidP="000602C1">
            <w:pPr>
              <w:rPr>
                <w:rFonts w:ascii="Arial" w:hAnsi="Arial"/>
                <w:sz w:val="16"/>
                <w:szCs w:val="20"/>
                <w:lang w:val="en-US"/>
              </w:rPr>
            </w:pPr>
          </w:p>
          <w:p w14:paraId="53926D5B" w14:textId="77777777" w:rsidR="000602C1" w:rsidRDefault="000602C1" w:rsidP="000602C1">
            <w:pPr>
              <w:rPr>
                <w:rFonts w:ascii="Arial" w:hAnsi="Arial"/>
                <w:sz w:val="16"/>
                <w:szCs w:val="20"/>
                <w:lang w:val="en-GB"/>
              </w:rPr>
            </w:pPr>
          </w:p>
        </w:tc>
        <w:tc>
          <w:tcPr>
            <w:tcW w:w="9356" w:type="dxa"/>
            <w:gridSpan w:val="4"/>
          </w:tcPr>
          <w:p w14:paraId="337A2E53" w14:textId="77777777" w:rsidR="000602C1" w:rsidRPr="00330C15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71500010" w14:textId="08C6A715" w:rsidR="000602C1" w:rsidRPr="00C47490" w:rsidRDefault="000602C1" w:rsidP="000602C1">
            <w:pPr>
              <w:rPr>
                <w:rFonts w:ascii="Arial" w:hAnsi="Arial"/>
                <w:b/>
                <w:sz w:val="16"/>
                <w:szCs w:val="20"/>
                <w:lang w:val="pt-BR"/>
              </w:rPr>
            </w:pPr>
            <w:r w:rsidRPr="00C47490">
              <w:rPr>
                <w:rFonts w:ascii="Arial" w:hAnsi="Arial"/>
                <w:b/>
                <w:sz w:val="16"/>
                <w:szCs w:val="20"/>
                <w:lang w:val="pt-BR"/>
              </w:rPr>
              <w:t>Permis</w:t>
            </w:r>
            <w:r>
              <w:rPr>
                <w:rFonts w:ascii="Arial" w:hAnsi="Arial"/>
                <w:b/>
                <w:sz w:val="16"/>
                <w:szCs w:val="20"/>
                <w:lang w:val="pt-BR"/>
              </w:rPr>
              <w:t>são</w:t>
            </w:r>
            <w:r w:rsidRPr="00C47490">
              <w:rPr>
                <w:rFonts w:ascii="Arial" w:hAnsi="Arial"/>
                <w:b/>
                <w:sz w:val="16"/>
                <w:szCs w:val="20"/>
                <w:lang w:val="pt-BR"/>
              </w:rPr>
              <w:t>:</w:t>
            </w:r>
            <w:r>
              <w:rPr>
                <w:rFonts w:ascii="Arial" w:hAnsi="Arial"/>
                <w:b/>
                <w:sz w:val="16"/>
                <w:szCs w:val="20"/>
                <w:lang w:val="pt-BR"/>
              </w:rPr>
              <w:t xml:space="preserve">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>A pessoa que realiza</w:t>
            </w:r>
            <w:r w:rsidRPr="00C47490">
              <w:rPr>
                <w:rFonts w:ascii="Arial" w:hAnsi="Arial"/>
                <w:sz w:val="16"/>
                <w:szCs w:val="20"/>
                <w:lang w:val="pt-BR"/>
              </w:rPr>
              <w:t xml:space="preserve">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>a ATS</w:t>
            </w:r>
            <w:r w:rsidRPr="00C47490">
              <w:rPr>
                <w:rFonts w:ascii="Arial" w:hAnsi="Arial"/>
                <w:sz w:val="16"/>
                <w:szCs w:val="20"/>
                <w:lang w:val="pt-BR"/>
              </w:rPr>
              <w:t xml:space="preserve">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>deve fazê-</w:t>
            </w:r>
            <w:proofErr w:type="gramStart"/>
            <w:r>
              <w:rPr>
                <w:rFonts w:ascii="Arial" w:hAnsi="Arial"/>
                <w:sz w:val="16"/>
                <w:szCs w:val="20"/>
                <w:lang w:val="pt-BR"/>
              </w:rPr>
              <w:t>la  junto</w:t>
            </w:r>
            <w:proofErr w:type="gramEnd"/>
            <w:r>
              <w:rPr>
                <w:rFonts w:ascii="Arial" w:hAnsi="Arial"/>
                <w:sz w:val="16"/>
                <w:szCs w:val="20"/>
                <w:lang w:val="pt-BR"/>
              </w:rPr>
              <w:t xml:space="preserve"> com o executor (re</w:t>
            </w:r>
            <w:r w:rsidRPr="00C47490">
              <w:rPr>
                <w:rFonts w:ascii="Arial" w:hAnsi="Arial"/>
                <w:sz w:val="16"/>
                <w:szCs w:val="20"/>
                <w:lang w:val="pt-BR"/>
              </w:rPr>
              <w:t>s)</w:t>
            </w:r>
            <w:r>
              <w:rPr>
                <w:rFonts w:ascii="Arial" w:hAnsi="Arial"/>
                <w:sz w:val="16"/>
                <w:szCs w:val="20"/>
                <w:lang w:val="pt-BR"/>
              </w:rPr>
              <w:t>.</w:t>
            </w:r>
            <w:r w:rsidRPr="00C47490">
              <w:rPr>
                <w:rFonts w:ascii="Arial" w:hAnsi="Arial"/>
                <w:sz w:val="16"/>
                <w:szCs w:val="20"/>
                <w:lang w:val="pt-BR"/>
              </w:rPr>
              <w:t xml:space="preserve">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Avaliar </w:t>
            </w:r>
            <w:r w:rsidRPr="00C47490">
              <w:rPr>
                <w:rFonts w:ascii="Arial" w:hAnsi="Arial"/>
                <w:sz w:val="16"/>
                <w:szCs w:val="20"/>
                <w:lang w:val="pt-BR"/>
              </w:rPr>
              <w:t xml:space="preserve">as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atividades sempre que possível com todos </w:t>
            </w:r>
            <w:r w:rsidRPr="00C47490">
              <w:rPr>
                <w:rFonts w:ascii="Arial" w:hAnsi="Arial"/>
                <w:sz w:val="16"/>
                <w:szCs w:val="20"/>
                <w:lang w:val="pt-BR"/>
              </w:rPr>
              <w:t xml:space="preserve">envolvidos. Todas as ações devem ser revisadas e compreendidas. A pessoa que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>libera</w:t>
            </w:r>
            <w:r w:rsidRPr="00C47490">
              <w:rPr>
                <w:rFonts w:ascii="Arial" w:hAnsi="Arial"/>
                <w:sz w:val="16"/>
                <w:szCs w:val="20"/>
                <w:lang w:val="pt-BR"/>
              </w:rPr>
              <w:t xml:space="preserve">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esta permissão </w:t>
            </w:r>
            <w:r w:rsidRPr="00C47490">
              <w:rPr>
                <w:rFonts w:ascii="Arial" w:hAnsi="Arial"/>
                <w:sz w:val="16"/>
                <w:szCs w:val="20"/>
                <w:lang w:val="pt-BR"/>
              </w:rPr>
              <w:t xml:space="preserve">é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a </w:t>
            </w:r>
            <w:r w:rsidRPr="00C47490">
              <w:rPr>
                <w:rFonts w:ascii="Arial" w:hAnsi="Arial"/>
                <w:sz w:val="16"/>
                <w:szCs w:val="20"/>
                <w:lang w:val="pt-BR"/>
              </w:rPr>
              <w:t>responsável por esta revisão.</w:t>
            </w:r>
          </w:p>
          <w:p w14:paraId="251F64D1" w14:textId="77777777" w:rsidR="000602C1" w:rsidRPr="00C47490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406B7B45" w14:textId="77777777" w:rsidR="000602C1" w:rsidRPr="00330C15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  <w:proofErr w:type="spellStart"/>
            <w:r w:rsidRPr="00330C15">
              <w:rPr>
                <w:rFonts w:ascii="Arial" w:hAnsi="Arial"/>
                <w:sz w:val="16"/>
                <w:szCs w:val="20"/>
                <w:lang w:val="pt-BR"/>
              </w:rPr>
              <w:t>Valida</w:t>
            </w:r>
            <w:proofErr w:type="spellEnd"/>
            <w:r w:rsidRPr="00330C15">
              <w:rPr>
                <w:rFonts w:ascii="Arial" w:hAnsi="Arial"/>
                <w:sz w:val="16"/>
                <w:szCs w:val="20"/>
                <w:lang w:val="pt-BR"/>
              </w:rPr>
              <w:t xml:space="preserve"> </w:t>
            </w:r>
            <w:proofErr w:type="gramStart"/>
            <w:r w:rsidRPr="00330C15">
              <w:rPr>
                <w:rFonts w:ascii="Arial" w:hAnsi="Arial"/>
                <w:sz w:val="16"/>
                <w:szCs w:val="20"/>
                <w:lang w:val="pt-BR"/>
              </w:rPr>
              <w:t>até :</w:t>
            </w:r>
            <w:proofErr w:type="gramEnd"/>
            <w:r w:rsidRPr="00330C15">
              <w:rPr>
                <w:rFonts w:ascii="Arial" w:hAnsi="Arial"/>
                <w:sz w:val="16"/>
                <w:szCs w:val="20"/>
                <w:lang w:val="pt-BR"/>
              </w:rPr>
              <w:t xml:space="preserve"> 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330C15">
              <w:rPr>
                <w:rFonts w:ascii="Arial" w:hAnsi="Arial"/>
                <w:sz w:val="16"/>
                <w:szCs w:val="20"/>
                <w:lang w:val="pt-BR"/>
              </w:rPr>
              <w:instrText xml:space="preserve"> FORMTEXT </w:instrTex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fldChar w:fldCharType="separate"/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fldChar w:fldCharType="end"/>
            </w:r>
            <w:r w:rsidRPr="00330C15">
              <w:rPr>
                <w:rFonts w:ascii="Arial" w:hAnsi="Arial"/>
                <w:sz w:val="16"/>
                <w:szCs w:val="20"/>
                <w:lang w:val="pt-BR"/>
              </w:rPr>
              <w:t xml:space="preserve">                           </w:t>
            </w:r>
          </w:p>
          <w:p w14:paraId="7664DBA2" w14:textId="77777777" w:rsidR="000602C1" w:rsidRPr="00330C15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4CC10E56" w14:textId="4D1AF35B" w:rsidR="000602C1" w:rsidRPr="00330C15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  <w:r w:rsidRPr="00330C15">
              <w:rPr>
                <w:rFonts w:ascii="Arial" w:hAnsi="Arial"/>
                <w:sz w:val="16"/>
                <w:szCs w:val="20"/>
                <w:lang w:val="pt-BR"/>
              </w:rPr>
              <w:t xml:space="preserve">Data: 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330C15">
              <w:rPr>
                <w:rFonts w:ascii="Arial" w:hAnsi="Arial"/>
                <w:sz w:val="16"/>
                <w:szCs w:val="20"/>
                <w:lang w:val="pt-BR"/>
              </w:rPr>
              <w:instrText xml:space="preserve"> FORMTEXT </w:instrTex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fldChar w:fldCharType="separate"/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fldChar w:fldCharType="end"/>
            </w:r>
            <w:r w:rsidRPr="00330C15">
              <w:rPr>
                <w:rFonts w:ascii="Arial" w:hAnsi="Arial"/>
                <w:sz w:val="16"/>
                <w:szCs w:val="20"/>
                <w:lang w:val="pt-BR"/>
              </w:rPr>
              <w:t xml:space="preserve">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         </w:t>
            </w:r>
            <w:r w:rsidRPr="00330C15">
              <w:rPr>
                <w:rFonts w:ascii="Arial" w:hAnsi="Arial"/>
                <w:sz w:val="16"/>
                <w:szCs w:val="20"/>
                <w:lang w:val="pt-BR"/>
              </w:rPr>
              <w:t xml:space="preserve">                            ___________________________________     _________________________________</w:t>
            </w:r>
          </w:p>
          <w:p w14:paraId="254FDF72" w14:textId="77777777" w:rsidR="000602C1" w:rsidRPr="00C47490" w:rsidRDefault="000602C1" w:rsidP="000602C1">
            <w:pPr>
              <w:tabs>
                <w:tab w:val="left" w:pos="355"/>
              </w:tabs>
              <w:rPr>
                <w:rFonts w:ascii="Arial" w:hAnsi="Arial"/>
                <w:sz w:val="16"/>
                <w:szCs w:val="20"/>
                <w:lang w:val="pt-BR"/>
              </w:rPr>
            </w:pPr>
            <w:r w:rsidRPr="00C47490">
              <w:rPr>
                <w:rFonts w:ascii="Arial" w:hAnsi="Arial"/>
                <w:sz w:val="16"/>
                <w:szCs w:val="20"/>
                <w:lang w:val="pt-BR"/>
              </w:rPr>
              <w:t xml:space="preserve">                                                            Assinatura do representante da empresa           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Assinatura do Contratante </w:t>
            </w:r>
          </w:p>
          <w:p w14:paraId="04237479" w14:textId="20A62AA2" w:rsidR="000602C1" w:rsidRPr="007C09AE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  <w:r w:rsidRPr="00C47490">
              <w:rPr>
                <w:rFonts w:ascii="Arial" w:hAnsi="Arial"/>
                <w:sz w:val="16"/>
                <w:szCs w:val="20"/>
                <w:lang w:val="pt-BR"/>
              </w:rPr>
              <w:t xml:space="preserve">                                                           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                           </w:t>
            </w:r>
          </w:p>
        </w:tc>
      </w:tr>
    </w:tbl>
    <w:p w14:paraId="7E74EB01" w14:textId="77777777" w:rsidR="00BA1844" w:rsidRPr="007C09AE" w:rsidRDefault="00BA1844" w:rsidP="001C4D38">
      <w:pPr>
        <w:rPr>
          <w:sz w:val="16"/>
          <w:szCs w:val="16"/>
          <w:lang w:val="pt-BR"/>
        </w:rPr>
      </w:pPr>
    </w:p>
    <w:sectPr w:rsidR="00BA1844" w:rsidRPr="007C09AE" w:rsidSect="00D91D6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899" w:right="1417" w:bottom="360" w:left="1417" w:header="708" w:footer="2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DD804" w14:textId="77777777" w:rsidR="00DB4ABE" w:rsidRDefault="00DB4ABE">
      <w:r>
        <w:separator/>
      </w:r>
    </w:p>
  </w:endnote>
  <w:endnote w:type="continuationSeparator" w:id="0">
    <w:p w14:paraId="6CBE3F6F" w14:textId="77777777" w:rsidR="00DB4ABE" w:rsidRDefault="00DB4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ABDA4" w14:textId="77777777" w:rsidR="00EC3644" w:rsidRDefault="00EC364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DCA71" w14:textId="07F65DFE" w:rsidR="001023C3" w:rsidRPr="00F56FA6" w:rsidRDefault="00892226" w:rsidP="00EC3644">
    <w:pPr>
      <w:pStyle w:val="Rodap"/>
      <w:tabs>
        <w:tab w:val="clear" w:pos="4536"/>
        <w:tab w:val="center" w:pos="5387"/>
      </w:tabs>
      <w:rPr>
        <w:rFonts w:ascii="Arial" w:hAnsi="Arial" w:cs="Arial"/>
        <w:sz w:val="16"/>
        <w:szCs w:val="16"/>
        <w:lang w:val="en-GB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58176E7" wp14:editId="593CD798">
              <wp:simplePos x="0" y="0"/>
              <wp:positionH relativeFrom="page">
                <wp:posOffset>0</wp:posOffset>
              </wp:positionH>
              <wp:positionV relativeFrom="page">
                <wp:posOffset>10248900</wp:posOffset>
              </wp:positionV>
              <wp:extent cx="7560310" cy="252095"/>
              <wp:effectExtent l="0" t="0" r="0" b="14605"/>
              <wp:wrapNone/>
              <wp:docPr id="2" name="MSIPCMeb58429886729e41dc33e296" descr="{&quot;HashCode&quot;:102519683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3025588" w14:textId="100CFF27" w:rsidR="00892226" w:rsidRPr="00892226" w:rsidRDefault="00892226" w:rsidP="00892226">
                          <w:pPr>
                            <w:jc w:val="center"/>
                            <w:rPr>
                              <w:rFonts w:ascii="Arial" w:hAnsi="Arial" w:cs="Arial"/>
                              <w:color w:val="A6A6A6"/>
                              <w:sz w:val="16"/>
                            </w:rPr>
                          </w:pPr>
                          <w:r w:rsidRPr="00892226">
                            <w:rPr>
                              <w:rFonts w:ascii="Arial" w:hAnsi="Arial" w:cs="Arial"/>
                              <w:color w:val="A6A6A6"/>
                              <w:sz w:val="16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8176E7" id="_x0000_t202" coordsize="21600,21600" o:spt="202" path="m,l,21600r21600,l21600,xe">
              <v:stroke joinstyle="miter"/>
              <v:path gradientshapeok="t" o:connecttype="rect"/>
            </v:shapetype>
            <v:shape id="MSIPCMeb58429886729e41dc33e296" o:spid="_x0000_s1026" type="#_x0000_t202" alt="{&quot;HashCode&quot;:1025196830,&quot;Height&quot;:841.0,&quot;Width&quot;:595.0,&quot;Placement&quot;:&quot;Footer&quot;,&quot;Index&quot;:&quot;Primary&quot;,&quot;Section&quot;:1,&quot;Top&quot;:0.0,&quot;Left&quot;:0.0}" style="position:absolute;margin-left:0;margin-top:807pt;width:595.3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" o:allowincell="f" filled="f" stroked="f" strokeweight=".5pt">
              <v:textbox inset=",0,,0">
                <w:txbxContent>
                  <w:p w14:paraId="33025588" w14:textId="100CFF27" w:rsidR="00892226" w:rsidRPr="00892226" w:rsidRDefault="00892226" w:rsidP="00892226">
                    <w:pPr>
                      <w:jc w:val="center"/>
                      <w:rPr>
                        <w:rFonts w:ascii="Arial" w:hAnsi="Arial" w:cs="Arial"/>
                        <w:color w:val="A6A6A6"/>
                        <w:sz w:val="16"/>
                      </w:rPr>
                    </w:pPr>
                    <w:r w:rsidRPr="00892226">
                      <w:rPr>
                        <w:rFonts w:ascii="Arial" w:hAnsi="Arial" w:cs="Arial"/>
                        <w:color w:val="A6A6A6"/>
                        <w:sz w:val="16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C3644" w:rsidRPr="00EC3644">
      <w:rPr>
        <w:rFonts w:ascii="Arial" w:hAnsi="Arial" w:cs="Arial"/>
        <w:sz w:val="16"/>
        <w:szCs w:val="16"/>
        <w:lang w:val="en-GB"/>
      </w:rPr>
      <w:t>T.</w:t>
    </w:r>
    <w:r w:rsidR="00F56FA6" w:rsidRPr="00F56FA6">
      <w:rPr>
        <w:rFonts w:ascii="Arial" w:hAnsi="Arial" w:cs="Arial"/>
        <w:sz w:val="16"/>
        <w:szCs w:val="16"/>
        <w:lang w:val="en-GB"/>
      </w:rPr>
      <w:t>SHE</w:t>
    </w:r>
    <w:r w:rsidR="00EC3644">
      <w:rPr>
        <w:rFonts w:ascii="Arial" w:hAnsi="Arial" w:cs="Arial"/>
        <w:sz w:val="16"/>
        <w:szCs w:val="16"/>
        <w:lang w:val="en-GB"/>
      </w:rPr>
      <w:t>.</w:t>
    </w:r>
    <w:r w:rsidR="00F56FA6" w:rsidRPr="00F56FA6">
      <w:rPr>
        <w:rFonts w:ascii="Arial" w:hAnsi="Arial" w:cs="Arial"/>
        <w:sz w:val="16"/>
        <w:szCs w:val="16"/>
        <w:lang w:val="en-GB"/>
      </w:rPr>
      <w:t xml:space="preserve">046_Safe job </w:t>
    </w:r>
    <w:proofErr w:type="spellStart"/>
    <w:r w:rsidR="00F56FA6" w:rsidRPr="00F56FA6">
      <w:rPr>
        <w:rFonts w:ascii="Arial" w:hAnsi="Arial" w:cs="Arial"/>
        <w:sz w:val="16"/>
        <w:szCs w:val="16"/>
        <w:lang w:val="en-GB"/>
      </w:rPr>
      <w:t>analysis_Portuguese</w:t>
    </w:r>
    <w:proofErr w:type="spellEnd"/>
    <w:r w:rsidR="00F56FA6">
      <w:rPr>
        <w:rFonts w:ascii="Arial" w:hAnsi="Arial" w:cs="Arial"/>
        <w:sz w:val="16"/>
        <w:szCs w:val="16"/>
        <w:lang w:val="en-GB"/>
      </w:rPr>
      <w:t xml:space="preserve"> - </w:t>
    </w:r>
    <w:r w:rsidR="00F56FA6" w:rsidRPr="00F56FA6">
      <w:rPr>
        <w:rFonts w:ascii="Arial" w:hAnsi="Arial" w:cs="Arial"/>
        <w:sz w:val="16"/>
        <w:szCs w:val="16"/>
        <w:lang w:val="en-GB"/>
      </w:rPr>
      <w:t>October 2021</w:t>
    </w:r>
    <w:r w:rsidR="00EC3644">
      <w:rPr>
        <w:rFonts w:ascii="Arial" w:hAnsi="Arial" w:cs="Arial"/>
        <w:sz w:val="16"/>
        <w:szCs w:val="16"/>
        <w:lang w:val="en-GB"/>
      </w:rPr>
      <w:t xml:space="preserve"> - G_SHE</w:t>
    </w:r>
    <w:r w:rsidR="00F56FA6">
      <w:rPr>
        <w:rFonts w:ascii="Arial" w:hAnsi="Arial" w:cs="Arial"/>
        <w:sz w:val="16"/>
        <w:szCs w:val="16"/>
        <w:lang w:val="en-GB"/>
      </w:rPr>
      <w:tab/>
    </w:r>
    <w:r w:rsidR="00F56FA6">
      <w:rPr>
        <w:rFonts w:ascii="Arial" w:hAnsi="Arial" w:cs="Arial"/>
        <w:sz w:val="16"/>
        <w:szCs w:val="16"/>
        <w:lang w:val="en-GB"/>
      </w:rPr>
      <w:tab/>
    </w:r>
    <w:proofErr w:type="spellStart"/>
    <w:r w:rsidR="000F39A7" w:rsidRPr="00F56FA6">
      <w:rPr>
        <w:rFonts w:ascii="Arial" w:hAnsi="Arial" w:cs="Arial"/>
        <w:sz w:val="16"/>
        <w:szCs w:val="16"/>
        <w:lang w:val="en-GB"/>
      </w:rPr>
      <w:t>Seite</w:t>
    </w:r>
    <w:proofErr w:type="spellEnd"/>
    <w:r w:rsidR="000F39A7" w:rsidRPr="00F56FA6">
      <w:rPr>
        <w:rFonts w:ascii="Arial" w:hAnsi="Arial" w:cs="Arial"/>
        <w:sz w:val="16"/>
        <w:szCs w:val="16"/>
        <w:lang w:val="en-GB"/>
      </w:rPr>
      <w:t xml:space="preserve"> 1 von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47F9A" w14:textId="77777777" w:rsidR="00EC3644" w:rsidRDefault="00EC36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CF16E" w14:textId="77777777" w:rsidR="00DB4ABE" w:rsidRDefault="00DB4ABE">
      <w:r>
        <w:separator/>
      </w:r>
    </w:p>
  </w:footnote>
  <w:footnote w:type="continuationSeparator" w:id="0">
    <w:p w14:paraId="329748E0" w14:textId="77777777" w:rsidR="00DB4ABE" w:rsidRDefault="00DB4A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C08BD" w14:textId="77777777" w:rsidR="00EC3644" w:rsidRDefault="00EC36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80705" w14:textId="77777777" w:rsidR="00EC3644" w:rsidRDefault="00EC364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B2F90" w14:textId="77777777" w:rsidR="00EC3644" w:rsidRDefault="00EC364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36"/>
    <w:rsid w:val="000602C1"/>
    <w:rsid w:val="000E5942"/>
    <w:rsid w:val="000F39A7"/>
    <w:rsid w:val="001023C3"/>
    <w:rsid w:val="0010515E"/>
    <w:rsid w:val="00115DBC"/>
    <w:rsid w:val="00123FC5"/>
    <w:rsid w:val="00135ED4"/>
    <w:rsid w:val="00195D8B"/>
    <w:rsid w:val="001A2DE8"/>
    <w:rsid w:val="001B78AA"/>
    <w:rsid w:val="001C4D38"/>
    <w:rsid w:val="001E0736"/>
    <w:rsid w:val="00236F7A"/>
    <w:rsid w:val="002652E7"/>
    <w:rsid w:val="00277A7C"/>
    <w:rsid w:val="0028058B"/>
    <w:rsid w:val="002B3F2B"/>
    <w:rsid w:val="002B535F"/>
    <w:rsid w:val="002C12ED"/>
    <w:rsid w:val="002C5A3B"/>
    <w:rsid w:val="002F1531"/>
    <w:rsid w:val="002F37A1"/>
    <w:rsid w:val="002F579B"/>
    <w:rsid w:val="00307112"/>
    <w:rsid w:val="00327648"/>
    <w:rsid w:val="00330C15"/>
    <w:rsid w:val="00337520"/>
    <w:rsid w:val="0036606C"/>
    <w:rsid w:val="003667CB"/>
    <w:rsid w:val="00392426"/>
    <w:rsid w:val="003A4D6F"/>
    <w:rsid w:val="004443A3"/>
    <w:rsid w:val="00490A36"/>
    <w:rsid w:val="0049155E"/>
    <w:rsid w:val="004970A7"/>
    <w:rsid w:val="005418A7"/>
    <w:rsid w:val="00553B57"/>
    <w:rsid w:val="005615AB"/>
    <w:rsid w:val="00573822"/>
    <w:rsid w:val="00583D65"/>
    <w:rsid w:val="005A7D40"/>
    <w:rsid w:val="005D04C6"/>
    <w:rsid w:val="006350AF"/>
    <w:rsid w:val="00683200"/>
    <w:rsid w:val="00694EDA"/>
    <w:rsid w:val="006B3E31"/>
    <w:rsid w:val="006E4CEE"/>
    <w:rsid w:val="00723F8D"/>
    <w:rsid w:val="00751AE1"/>
    <w:rsid w:val="00766EAF"/>
    <w:rsid w:val="007671E4"/>
    <w:rsid w:val="007C09AE"/>
    <w:rsid w:val="00807289"/>
    <w:rsid w:val="00812BC0"/>
    <w:rsid w:val="008277C3"/>
    <w:rsid w:val="0083583E"/>
    <w:rsid w:val="0085729B"/>
    <w:rsid w:val="00867A39"/>
    <w:rsid w:val="00880B9A"/>
    <w:rsid w:val="0088368A"/>
    <w:rsid w:val="00887CD5"/>
    <w:rsid w:val="00892226"/>
    <w:rsid w:val="00897E1C"/>
    <w:rsid w:val="008C76EF"/>
    <w:rsid w:val="00975278"/>
    <w:rsid w:val="00982ADE"/>
    <w:rsid w:val="00990DE3"/>
    <w:rsid w:val="009A4C97"/>
    <w:rsid w:val="009C65F9"/>
    <w:rsid w:val="009E42C3"/>
    <w:rsid w:val="00A577E8"/>
    <w:rsid w:val="00AF0C62"/>
    <w:rsid w:val="00AF421E"/>
    <w:rsid w:val="00B32616"/>
    <w:rsid w:val="00B46C0B"/>
    <w:rsid w:val="00BA1844"/>
    <w:rsid w:val="00BE7381"/>
    <w:rsid w:val="00C0151F"/>
    <w:rsid w:val="00C46279"/>
    <w:rsid w:val="00C47490"/>
    <w:rsid w:val="00C531F1"/>
    <w:rsid w:val="00C73AC9"/>
    <w:rsid w:val="00C7414B"/>
    <w:rsid w:val="00C76231"/>
    <w:rsid w:val="00C8556A"/>
    <w:rsid w:val="00CD0928"/>
    <w:rsid w:val="00CE6A46"/>
    <w:rsid w:val="00D015A9"/>
    <w:rsid w:val="00D10562"/>
    <w:rsid w:val="00D368CC"/>
    <w:rsid w:val="00D521BA"/>
    <w:rsid w:val="00D91D68"/>
    <w:rsid w:val="00DB40F8"/>
    <w:rsid w:val="00DB4ABE"/>
    <w:rsid w:val="00DC19BE"/>
    <w:rsid w:val="00E254FA"/>
    <w:rsid w:val="00E56949"/>
    <w:rsid w:val="00E86309"/>
    <w:rsid w:val="00E95779"/>
    <w:rsid w:val="00EA2089"/>
    <w:rsid w:val="00EC3644"/>
    <w:rsid w:val="00EF55B9"/>
    <w:rsid w:val="00EF5890"/>
    <w:rsid w:val="00F068B1"/>
    <w:rsid w:val="00F11269"/>
    <w:rsid w:val="00F20E4C"/>
    <w:rsid w:val="00F3439A"/>
    <w:rsid w:val="00F56FA6"/>
    <w:rsid w:val="00FE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CE4233"/>
  <w15:docId w15:val="{6810B83C-DF6D-42FC-B3B4-73B9507EE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AF42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semiHidden/>
    <w:unhideWhenUsed/>
    <w:rsid w:val="00F20E4C"/>
    <w:rPr>
      <w:rFonts w:ascii="Tahoma" w:eastAsia="Calibri" w:hAnsi="Tahoma" w:cs="Tahoma"/>
      <w:sz w:val="16"/>
      <w:szCs w:val="16"/>
      <w:lang w:eastAsia="en-US"/>
    </w:rPr>
  </w:style>
  <w:style w:type="character" w:customStyle="1" w:styleId="TextodebaloChar">
    <w:name w:val="Texto de balão Char"/>
    <w:link w:val="Textodebalo"/>
    <w:semiHidden/>
    <w:rsid w:val="00F20E4C"/>
    <w:rPr>
      <w:rFonts w:ascii="Tahoma" w:eastAsia="Calibri" w:hAnsi="Tahoma" w:cs="Tahoma"/>
      <w:sz w:val="16"/>
      <w:szCs w:val="16"/>
      <w:lang w:val="de-DE" w:eastAsia="en-US" w:bidi="ar-SA"/>
    </w:rPr>
  </w:style>
  <w:style w:type="paragraph" w:styleId="Cabealho">
    <w:name w:val="header"/>
    <w:basedOn w:val="Normal"/>
    <w:rsid w:val="001023C3"/>
    <w:pPr>
      <w:tabs>
        <w:tab w:val="center" w:pos="4536"/>
        <w:tab w:val="right" w:pos="9072"/>
      </w:tabs>
    </w:pPr>
  </w:style>
  <w:style w:type="paragraph" w:styleId="Rodap">
    <w:name w:val="footer"/>
    <w:basedOn w:val="Normal"/>
    <w:rsid w:val="001023C3"/>
    <w:pPr>
      <w:tabs>
        <w:tab w:val="center" w:pos="4536"/>
        <w:tab w:val="right" w:pos="9072"/>
      </w:tabs>
    </w:pPr>
  </w:style>
  <w:style w:type="character" w:styleId="CdigoHTML">
    <w:name w:val="HTML Code"/>
    <w:basedOn w:val="Fontepargpadro"/>
    <w:uiPriority w:val="99"/>
    <w:semiHidden/>
    <w:unhideWhenUsed/>
    <w:rsid w:val="002805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2.emf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cid:image007.gif@01D7B6A9.80E94B20" TargetMode="External"/><Relationship Id="rId19" Type="http://schemas.openxmlformats.org/officeDocument/2006/relationships/image" Target="media/image10.jpe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image" Target="media/image5.jpe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sidan\AppData\Local\Microsoft\Windows\Temporary%20Internet%20Files\Content.IE5\VVMFPLKC\Safe%20job%20analysis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D85C71AD1EAD43911D8E0F57D2CE1A" ma:contentTypeVersion="20" ma:contentTypeDescription="Create a new document." ma:contentTypeScope="" ma:versionID="f77a30a4ec55b2b015c01c1df5ced317">
  <xsd:schema xmlns:xsd="http://www.w3.org/2001/XMLSchema" xmlns:xs="http://www.w3.org/2001/XMLSchema" xmlns:p="http://schemas.microsoft.com/office/2006/metadata/properties" xmlns:ns2="5543c34e-a770-47dd-8a75-b66203b3d108" xmlns:ns3="be54567a-af51-4665-8e37-54bd38e9e7d3" targetNamespace="http://schemas.microsoft.com/office/2006/metadata/properties" ma:root="true" ma:fieldsID="e927ab608679abeab0a1f0a23a9503d6" ns2:_="" ns3:_="">
    <xsd:import namespace="5543c34e-a770-47dd-8a75-b66203b3d108"/>
    <xsd:import namespace="be54567a-af51-4665-8e37-54bd38e9e7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tusdeaprova_x00e7__x00e3_o" minOccurs="0"/>
                <xsd:element ref="ns2:statu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3c34e-a770-47dd-8a75-b66203b3d1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deaprova_x00e7__x00e3_o" ma:index="12" nillable="true" ma:displayName="status de aprovação" ma:format="RadioButtons" ma:internalName="statusdeaprova_x00e7__x00e3_o">
      <xsd:simpleType>
        <xsd:union memberTypes="dms:Text">
          <xsd:simpleType>
            <xsd:restriction base="dms:Choice">
              <xsd:enumeration value="Rejeitado"/>
              <xsd:enumeration value="Aprovado"/>
            </xsd:restriction>
          </xsd:simpleType>
        </xsd:union>
      </xsd:simpleType>
    </xsd:element>
    <xsd:element name="status" ma:index="13" nillable="true" ma:displayName="status" ma:format="Dropdown" ma:internalName="status">
      <xsd:simpleType>
        <xsd:restriction base="dms:Choice">
          <xsd:enumeration value="Approved"/>
          <xsd:enumeration value="Rejected"/>
        </xsd:restriction>
      </xsd:simpleType>
    </xsd:element>
    <xsd:element name="_Flow_SignoffStatus" ma:index="14" nillable="true" ma:displayName="Sign-off status" ma:internalName="Sign_x002d_off_x0020_status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ef37690-4e67-4f88-8ffe-09bd286e7e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4567a-af51-4665-8e37-54bd38e9e7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65b1c3e1-3c9d-4d4e-b552-171696e93ec6}" ma:internalName="TaxCatchAll" ma:showField="CatchAllData" ma:web="be54567a-af51-4665-8e37-54bd38e9e7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54567a-af51-4665-8e37-54bd38e9e7d3" xsi:nil="true"/>
    <lcf76f155ced4ddcb4097134ff3c332f xmlns="5543c34e-a770-47dd-8a75-b66203b3d108">
      <Terms xmlns="http://schemas.microsoft.com/office/infopath/2007/PartnerControls"/>
    </lcf76f155ced4ddcb4097134ff3c332f>
    <statusdeaprova_x00e7__x00e3_o xmlns="5543c34e-a770-47dd-8a75-b66203b3d108" xsi:nil="true"/>
    <status xmlns="5543c34e-a770-47dd-8a75-b66203b3d108" xsi:nil="true"/>
    <_Flow_SignoffStatus xmlns="5543c34e-a770-47dd-8a75-b66203b3d108" xsi:nil="true"/>
  </documentManagement>
</p:properties>
</file>

<file path=customXml/itemProps1.xml><?xml version="1.0" encoding="utf-8"?>
<ds:datastoreItem xmlns:ds="http://schemas.openxmlformats.org/officeDocument/2006/customXml" ds:itemID="{EA33888C-7D27-42EB-A8E2-B479E43F9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43c34e-a770-47dd-8a75-b66203b3d108"/>
    <ds:schemaRef ds:uri="be54567a-af51-4665-8e37-54bd38e9e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7AD818-29D0-467D-ADA0-DD22953CA8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68B98B-8D54-4F5E-BA6D-710F9A6F0A2F}">
  <ds:schemaRefs>
    <ds:schemaRef ds:uri="http://schemas.microsoft.com/office/2006/metadata/properties"/>
    <ds:schemaRef ds:uri="http://schemas.microsoft.com/office/infopath/2007/PartnerControls"/>
    <ds:schemaRef ds:uri="be54567a-af51-4665-8e37-54bd38e9e7d3"/>
    <ds:schemaRef ds:uri="5543c34e-a770-47dd-8a75-b66203b3d1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Safe job analysis</Template>
  <TotalTime>39</TotalTime>
  <Pages>1</Pages>
  <Words>489</Words>
  <Characters>2643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Safe Job Analyses – Work Permission for contractors</vt:lpstr>
      <vt:lpstr>Safe Job Analyses – Work Permission for contractors </vt:lpstr>
    </vt:vector>
  </TitlesOfParts>
  <Company>Benteler AG</Company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 Job Analyses – Work Permission for contractors</dc:title>
  <dc:creator>Daniel Rafael da Silva Souza</dc:creator>
  <cp:lastModifiedBy>Dilceu Miltonete Gomes</cp:lastModifiedBy>
  <cp:revision>16</cp:revision>
  <cp:lastPrinted>2017-03-23T11:42:00Z</cp:lastPrinted>
  <dcterms:created xsi:type="dcterms:W3CDTF">2026-06-19T12:08:00Z</dcterms:created>
  <dcterms:modified xsi:type="dcterms:W3CDTF">2026-06-23T12:22:00Z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d034ca-24b7-43db-aeb7-3325b59f2302_Enabled">
    <vt:lpwstr>true</vt:lpwstr>
  </property>
  <property fmtid="{D5CDD505-2E9C-101B-9397-08002B2CF9AE}" pid="3" name="MSIP_Label_ded034ca-24b7-43db-aeb7-3325b59f2302_SetDate">
    <vt:lpwstr>2021-10-25T09:56:27Z</vt:lpwstr>
  </property>
  <property fmtid="{D5CDD505-2E9C-101B-9397-08002B2CF9AE}" pid="4" name="MSIP_Label_ded034ca-24b7-43db-aeb7-3325b59f2302_Method">
    <vt:lpwstr>Standard</vt:lpwstr>
  </property>
  <property fmtid="{D5CDD505-2E9C-101B-9397-08002B2CF9AE}" pid="5" name="MSIP_Label_ded034ca-24b7-43db-aeb7-3325b59f2302_Name">
    <vt:lpwstr>Restricted</vt:lpwstr>
  </property>
  <property fmtid="{D5CDD505-2E9C-101B-9397-08002B2CF9AE}" pid="6" name="MSIP_Label_ded034ca-24b7-43db-aeb7-3325b59f2302_SiteId">
    <vt:lpwstr>bb2da9be-ab20-443b-a93e-baf7506f7433</vt:lpwstr>
  </property>
  <property fmtid="{D5CDD505-2E9C-101B-9397-08002B2CF9AE}" pid="7" name="MSIP_Label_ded034ca-24b7-43db-aeb7-3325b59f2302_ActionId">
    <vt:lpwstr>54d5d96b-8c50-4a4f-9549-d150c45e8463</vt:lpwstr>
  </property>
  <property fmtid="{D5CDD505-2E9C-101B-9397-08002B2CF9AE}" pid="8" name="MSIP_Label_ded034ca-24b7-43db-aeb7-3325b59f2302_ContentBits">
    <vt:lpwstr>2</vt:lpwstr>
  </property>
  <property fmtid="{D5CDD505-2E9C-101B-9397-08002B2CF9AE}" pid="9" name="ContentTypeId">
    <vt:lpwstr>0x01010000D85C71AD1EAD43911D8E0F57D2CE1A</vt:lpwstr>
  </property>
  <property fmtid="{D5CDD505-2E9C-101B-9397-08002B2CF9AE}" pid="10" name="MediaServiceImageTags">
    <vt:lpwstr/>
  </property>
</Properties>
</file>